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949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52075E2A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7FB44E1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4324CA95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757C844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44EB82F1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1A0B27CD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3902AB8E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67C3663" w14:textId="77777777" w:rsidR="0091457B" w:rsidRPr="002E1075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63F3899" w14:textId="77777777"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26B2E1B" w14:textId="77777777"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736DE20" w14:textId="77777777" w:rsidR="0093509A" w:rsidRPr="002E1075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A2ED87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7F24AB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B26989" w14:textId="77777777" w:rsidR="0091457B" w:rsidRDefault="0091457B" w:rsidP="00FF5314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6E5780D" w14:textId="77777777" w:rsidR="0093509A" w:rsidRPr="0093509A" w:rsidRDefault="0093509A" w:rsidP="0093509A">
      <w:pPr>
        <w:spacing w:before="120"/>
        <w:jc w:val="center"/>
        <w:rPr>
          <w:b/>
          <w:sz w:val="40"/>
          <w:szCs w:val="40"/>
        </w:rPr>
      </w:pPr>
      <w:r w:rsidRPr="0093509A">
        <w:rPr>
          <w:sz w:val="40"/>
          <w:szCs w:val="40"/>
        </w:rPr>
        <w:t>НА ТЕМУ</w:t>
      </w:r>
    </w:p>
    <w:tbl>
      <w:tblPr>
        <w:tblW w:w="0" w:type="auto"/>
        <w:tblBorders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91457B" w:rsidRPr="002E1075" w14:paraId="0B9737D3" w14:textId="77777777" w:rsidTr="00FF5314">
        <w:trPr>
          <w:trHeight w:val="680"/>
        </w:trPr>
        <w:tc>
          <w:tcPr>
            <w:tcW w:w="9354" w:type="dxa"/>
            <w:vAlign w:val="bottom"/>
          </w:tcPr>
          <w:p w14:paraId="3A1D2813" w14:textId="1E11958E" w:rsidR="0091457B" w:rsidRPr="00084431" w:rsidRDefault="0091457B" w:rsidP="00FF5314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ДЛЯ УПРАВЛЕНИЯ </w:t>
            </w:r>
          </w:p>
        </w:tc>
      </w:tr>
      <w:tr w:rsidR="0091457B" w:rsidRPr="002E1075" w14:paraId="52F7D051" w14:textId="77777777" w:rsidTr="00FF5314">
        <w:trPr>
          <w:trHeight w:val="680"/>
        </w:trPr>
        <w:tc>
          <w:tcPr>
            <w:tcW w:w="9354" w:type="dxa"/>
            <w:vAlign w:val="bottom"/>
          </w:tcPr>
          <w:p w14:paraId="434541BD" w14:textId="6ABA2869" w:rsidR="0091457B" w:rsidRPr="00084431" w:rsidRDefault="0091457B" w:rsidP="00FF5314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СОРЕВНОВАНИЯМИ ПО ТХЭКВОНДО</w:t>
            </w:r>
          </w:p>
        </w:tc>
      </w:tr>
      <w:tr w:rsidR="0091457B" w:rsidRPr="002E1075" w14:paraId="73ACE66C" w14:textId="77777777" w:rsidTr="00FF5314">
        <w:trPr>
          <w:trHeight w:val="680"/>
        </w:trPr>
        <w:tc>
          <w:tcPr>
            <w:tcW w:w="9354" w:type="dxa"/>
            <w:vAlign w:val="bottom"/>
          </w:tcPr>
          <w:p w14:paraId="07FF9968" w14:textId="7022E539" w:rsidR="0091457B" w:rsidRPr="00084431" w:rsidRDefault="0091457B" w:rsidP="00FF5314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25КП01. 012 ПЗ</w:t>
            </w:r>
          </w:p>
        </w:tc>
      </w:tr>
      <w:tr w:rsidR="0091457B" w:rsidRPr="002E1075" w14:paraId="59DEDEDA" w14:textId="77777777" w:rsidTr="00FF5314">
        <w:trPr>
          <w:trHeight w:val="227"/>
        </w:trPr>
        <w:tc>
          <w:tcPr>
            <w:tcW w:w="9354" w:type="dxa"/>
          </w:tcPr>
          <w:p w14:paraId="4B10AD8D" w14:textId="77777777" w:rsidR="0091457B" w:rsidRPr="002E1075" w:rsidRDefault="0091457B" w:rsidP="00FF5314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О</w:t>
            </w: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бозначение документа)</w:t>
            </w:r>
          </w:p>
        </w:tc>
      </w:tr>
    </w:tbl>
    <w:p w14:paraId="561828DC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E46DB0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93509A" w14:paraId="484A2A81" w14:textId="77777777" w:rsidTr="00FF5314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243CB721" w14:textId="77777777" w:rsidR="0093509A" w:rsidRPr="002A6308" w:rsidRDefault="0093509A" w:rsidP="00FF5314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93509A" w14:paraId="16A452A9" w14:textId="77777777" w:rsidTr="00FF5314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04D7592" w14:textId="77777777" w:rsidR="0093509A" w:rsidRPr="002A6308" w:rsidRDefault="0093509A" w:rsidP="00FF5314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1150FD1D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0B04E5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C7AA59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12AA0A" w14:textId="77777777"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F9B48F" w14:textId="77777777"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DED434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49F6F8" w14:textId="77777777" w:rsidR="0093509A" w:rsidRP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7F8763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3509A" w:rsidRPr="0093509A" w14:paraId="0F880924" w14:textId="77777777" w:rsidTr="00FF5314">
        <w:tc>
          <w:tcPr>
            <w:tcW w:w="2010" w:type="dxa"/>
          </w:tcPr>
          <w:p w14:paraId="738D74CD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4C6CBD2" w14:textId="2036FFE5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985E7C5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119380D" w14:textId="79C558DD"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Колосов</w:t>
            </w:r>
          </w:p>
        </w:tc>
      </w:tr>
      <w:tr w:rsidR="0093509A" w:rsidRPr="0093509A" w14:paraId="068B9C06" w14:textId="77777777" w:rsidTr="00FF5314">
        <w:tc>
          <w:tcPr>
            <w:tcW w:w="2010" w:type="dxa"/>
          </w:tcPr>
          <w:p w14:paraId="70D36951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797C2DF3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BFBC847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53F0F27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F353053" w14:textId="77777777"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93509A" w:rsidRPr="0093509A" w14:paraId="0F205445" w14:textId="77777777" w:rsidTr="00FF5314">
        <w:tc>
          <w:tcPr>
            <w:tcW w:w="2010" w:type="dxa"/>
          </w:tcPr>
          <w:p w14:paraId="34ED4AAD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0E56A70B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2D52FC75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3ABD577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2292293" w14:textId="77777777"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93509A" w:rsidRPr="0093509A" w14:paraId="1A63E4E4" w14:textId="77777777" w:rsidTr="00FF5314">
        <w:tc>
          <w:tcPr>
            <w:tcW w:w="2010" w:type="dxa"/>
          </w:tcPr>
          <w:p w14:paraId="664DA000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AFFFE09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9C17789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E139B8F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143A029" w14:textId="77777777"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3079B928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AF1D98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4BF8F2" w14:textId="77777777" w:rsidR="0091457B" w:rsidRPr="002E1075" w:rsidRDefault="0091457B" w:rsidP="0093509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20D108" w14:textId="589A0892" w:rsidR="0091457B" w:rsidRDefault="0091457B" w:rsidP="0091457B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E1075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25</w:t>
      </w:r>
    </w:p>
    <w:p w14:paraId="09EFE268" w14:textId="128C59E3" w:rsidR="0091457B" w:rsidRPr="0091457B" w:rsidRDefault="0091457B" w:rsidP="0091457B">
      <w:pPr>
        <w:pStyle w:val="a7"/>
      </w:pPr>
      <w:r w:rsidRPr="00824FBB">
        <w:lastRenderedPageBreak/>
        <w:t>СОДЕРЖАНИЕ</w:t>
      </w:r>
    </w:p>
    <w:p w14:paraId="52CD6D26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2DE11B94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2FEBCF43" w14:textId="77777777" w:rsidR="0091457B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047B16A9" w14:textId="77777777"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0120F24B" w14:textId="77777777"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67FBD0C1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Pr="00090D60">
        <w:rPr>
          <w:highlight w:val="yellow"/>
        </w:rPr>
        <w:t>?</w:t>
      </w:r>
    </w:p>
    <w:p w14:paraId="42846E15" w14:textId="77777777" w:rsidR="0091457B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D7FE522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5E862A75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5C17B3ED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14:paraId="145E7ABE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0797973B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14:paraId="5D915B7E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2C6FDF4B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14:paraId="5AD61703" w14:textId="77777777" w:rsidR="0091457B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Pr="00090D60">
        <w:rPr>
          <w:highlight w:val="yellow"/>
        </w:rPr>
        <w:t>?</w:t>
      </w:r>
    </w:p>
    <w:p w14:paraId="623DB4F7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745450A1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14:paraId="61A615B7" w14:textId="77777777" w:rsidR="0091457B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14:paraId="3B9BF69B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9506C14" w14:textId="77777777" w:rsidR="0091457B" w:rsidRPr="00124BC0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D4F17F4" w14:textId="77777777" w:rsidR="0091457B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14:paraId="6E56B990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Pr="00090D60">
        <w:rPr>
          <w:highlight w:val="yellow"/>
        </w:rPr>
        <w:t>?</w:t>
      </w:r>
    </w:p>
    <w:p w14:paraId="1019C5EC" w14:textId="77777777" w:rsidR="0091457B" w:rsidRPr="001A11F9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03C76B39" w14:textId="0A9D150D" w:rsidR="004708F3" w:rsidRDefault="004708F3">
      <w:pPr>
        <w:spacing w:after="160" w:line="259" w:lineRule="auto"/>
        <w:jc w:val="left"/>
      </w:pPr>
      <w:r>
        <w:br w:type="page"/>
      </w:r>
    </w:p>
    <w:p w14:paraId="473D4F24" w14:textId="109E29AB" w:rsidR="00765950" w:rsidRDefault="004708F3" w:rsidP="00765950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14:paraId="18FE4BE1" w14:textId="4EA953D1" w:rsidR="009E57FB" w:rsidRPr="00D37919" w:rsidRDefault="00765950" w:rsidP="003C5A24">
      <w:pPr>
        <w:pStyle w:val="a3"/>
      </w:pPr>
      <w:r>
        <w:t>В настоящем курсовом проекте применяют следующие сокращения и обозначения:</w:t>
      </w:r>
    </w:p>
    <w:p w14:paraId="392E89DE" w14:textId="7D16E724" w:rsidR="00B834C3" w:rsidRPr="00FF7A09" w:rsidRDefault="00B834C3" w:rsidP="00765950">
      <w:pPr>
        <w:pStyle w:val="a3"/>
      </w:pPr>
      <w:r>
        <w:t>АРОО</w:t>
      </w:r>
      <w:r w:rsidRPr="00B834C3">
        <w:t xml:space="preserve"> –</w:t>
      </w:r>
      <w:r w:rsidR="007E5FDE">
        <w:t xml:space="preserve"> архангельская региональная общественная организация</w:t>
      </w:r>
    </w:p>
    <w:p w14:paraId="496BD567" w14:textId="67D84AAA" w:rsidR="00B834C3" w:rsidRDefault="00B834C3" w:rsidP="00765950">
      <w:pPr>
        <w:pStyle w:val="a3"/>
      </w:pPr>
      <w:r>
        <w:t>БД</w:t>
      </w:r>
      <w:r w:rsidRPr="00B834C3">
        <w:t xml:space="preserve"> –</w:t>
      </w:r>
      <w:r>
        <w:t xml:space="preserve"> база данных</w:t>
      </w:r>
    </w:p>
    <w:p w14:paraId="48E69C65" w14:textId="66B2B166" w:rsidR="00B834C3" w:rsidRDefault="00B834C3" w:rsidP="00765950">
      <w:pPr>
        <w:pStyle w:val="a3"/>
      </w:pPr>
      <w:r>
        <w:t>ГТФ</w:t>
      </w:r>
      <w:r w:rsidRPr="00B834C3">
        <w:t xml:space="preserve"> –</w:t>
      </w:r>
      <w:r>
        <w:t xml:space="preserve"> глобальная федерация тхэквондо</w:t>
      </w:r>
    </w:p>
    <w:p w14:paraId="520AAF93" w14:textId="7DE15CEA" w:rsidR="00B834C3" w:rsidRDefault="00B834C3" w:rsidP="00765950">
      <w:pPr>
        <w:pStyle w:val="a3"/>
      </w:pPr>
      <w:r>
        <w:t>ОС</w:t>
      </w:r>
      <w:r w:rsidRPr="00B834C3">
        <w:t xml:space="preserve"> –</w:t>
      </w:r>
      <w:r>
        <w:t xml:space="preserve"> операционная система</w:t>
      </w:r>
    </w:p>
    <w:p w14:paraId="7EFE6EEB" w14:textId="395F1219" w:rsidR="00B834C3" w:rsidRDefault="00B834C3" w:rsidP="00765950">
      <w:pPr>
        <w:pStyle w:val="a3"/>
      </w:pPr>
      <w:r>
        <w:t>ПК</w:t>
      </w:r>
      <w:r w:rsidRPr="00B834C3">
        <w:t xml:space="preserve"> –</w:t>
      </w:r>
      <w:r>
        <w:t xml:space="preserve"> персональный компьютер</w:t>
      </w:r>
    </w:p>
    <w:p w14:paraId="01F22962" w14:textId="23E1B2B1" w:rsidR="00B834C3" w:rsidRDefault="00B834C3" w:rsidP="00765950">
      <w:pPr>
        <w:pStyle w:val="a3"/>
      </w:pPr>
      <w:r>
        <w:t>ПО</w:t>
      </w:r>
      <w:r w:rsidRPr="00B834C3">
        <w:t xml:space="preserve"> –</w:t>
      </w:r>
      <w:r>
        <w:t xml:space="preserve"> программное обеспечение</w:t>
      </w:r>
    </w:p>
    <w:p w14:paraId="422A3964" w14:textId="4C0332E7" w:rsidR="00B834C3" w:rsidRPr="00B834C3" w:rsidRDefault="00B834C3" w:rsidP="00765950">
      <w:pPr>
        <w:pStyle w:val="a3"/>
      </w:pPr>
      <w:r>
        <w:t>СУБД</w:t>
      </w:r>
      <w:r w:rsidRPr="00B834C3">
        <w:t xml:space="preserve"> –</w:t>
      </w:r>
      <w:r>
        <w:t xml:space="preserve"> система управления базами данных</w:t>
      </w:r>
    </w:p>
    <w:p w14:paraId="48D51E87" w14:textId="77777777" w:rsidR="00F25997" w:rsidRPr="00B834C3" w:rsidRDefault="00F25997" w:rsidP="00765950">
      <w:pPr>
        <w:pStyle w:val="a3"/>
      </w:pPr>
    </w:p>
    <w:p w14:paraId="5406F94F" w14:textId="77777777" w:rsidR="00CD660D" w:rsidRPr="00B834C3" w:rsidRDefault="00CD660D" w:rsidP="00765950">
      <w:pPr>
        <w:pStyle w:val="a3"/>
      </w:pPr>
      <w:r>
        <w:rPr>
          <w:lang w:val="en-US"/>
        </w:rPr>
        <w:t>API</w:t>
      </w:r>
      <w:r w:rsidRPr="00B834C3">
        <w:t xml:space="preserve"> –</w:t>
      </w:r>
      <w:r>
        <w:t xml:space="preserve"> интерфейс программирования приложения</w:t>
      </w:r>
    </w:p>
    <w:p w14:paraId="2A972444" w14:textId="77777777" w:rsidR="00CD660D" w:rsidRPr="00B834C3" w:rsidRDefault="00CD660D" w:rsidP="00765950">
      <w:pPr>
        <w:pStyle w:val="a3"/>
      </w:pPr>
      <w:r>
        <w:rPr>
          <w:lang w:val="en-US"/>
        </w:rPr>
        <w:t>DTO</w:t>
      </w:r>
      <w:r w:rsidRPr="00B834C3">
        <w:t xml:space="preserve"> –</w:t>
      </w:r>
      <w:r>
        <w:t xml:space="preserve"> о</w:t>
      </w:r>
      <w:r w:rsidRPr="008707B0">
        <w:t>бъект передачи данных</w:t>
      </w:r>
    </w:p>
    <w:p w14:paraId="03571302" w14:textId="77777777" w:rsidR="00CD660D" w:rsidRPr="00B834C3" w:rsidRDefault="00CD660D" w:rsidP="00765950">
      <w:pPr>
        <w:pStyle w:val="a3"/>
      </w:pPr>
      <w:r>
        <w:rPr>
          <w:lang w:val="en-US"/>
        </w:rPr>
        <w:t>ERD</w:t>
      </w:r>
      <w:r w:rsidRPr="00B834C3">
        <w:t xml:space="preserve"> – </w:t>
      </w:r>
      <w:r>
        <w:t>диаграмма «сущность-связь»</w:t>
      </w:r>
    </w:p>
    <w:p w14:paraId="3E80E016" w14:textId="77777777" w:rsidR="00CD660D" w:rsidRPr="008707B0" w:rsidRDefault="00CD660D" w:rsidP="00765950">
      <w:pPr>
        <w:pStyle w:val="a3"/>
      </w:pPr>
      <w:r>
        <w:rPr>
          <w:lang w:val="en-US"/>
        </w:rPr>
        <w:t>HTTP</w:t>
      </w:r>
      <w:r w:rsidRPr="008707B0">
        <w:t xml:space="preserve"> –</w:t>
      </w:r>
      <w:r>
        <w:t xml:space="preserve"> пр</w:t>
      </w:r>
      <w:r w:rsidRPr="008707B0">
        <w:t>отокол передачи гипертекста</w:t>
      </w:r>
    </w:p>
    <w:p w14:paraId="712173D9" w14:textId="77777777" w:rsidR="00CD660D" w:rsidRPr="00FF7A09" w:rsidRDefault="00CD660D" w:rsidP="00765950">
      <w:pPr>
        <w:pStyle w:val="a3"/>
      </w:pPr>
      <w:r>
        <w:rPr>
          <w:lang w:val="en-US"/>
        </w:rPr>
        <w:t>IDE</w:t>
      </w:r>
      <w:r w:rsidRPr="008707B0">
        <w:t xml:space="preserve"> –</w:t>
      </w:r>
      <w:r>
        <w:t xml:space="preserve"> интегрированная среда разработки</w:t>
      </w:r>
    </w:p>
    <w:p w14:paraId="2B662D17" w14:textId="49070B27" w:rsidR="00CD660D" w:rsidRPr="00CD660D" w:rsidRDefault="00CD660D" w:rsidP="00765950">
      <w:pPr>
        <w:pStyle w:val="a3"/>
      </w:pPr>
      <w:r w:rsidRPr="008F3072">
        <w:rPr>
          <w:lang w:val="en-US"/>
        </w:rPr>
        <w:t>MVVM</w:t>
      </w:r>
      <w:r w:rsidRPr="008F3072">
        <w:t xml:space="preserve"> –</w:t>
      </w:r>
      <w:r w:rsidRPr="00CD660D">
        <w:t xml:space="preserve"> </w:t>
      </w:r>
      <w:r w:rsidR="008F3072">
        <w:t>архитектурный паттерн проектирования</w:t>
      </w:r>
    </w:p>
    <w:p w14:paraId="09DC9C82" w14:textId="77777777" w:rsidR="00CD660D" w:rsidRPr="00D37919" w:rsidRDefault="00CD660D" w:rsidP="00765950">
      <w:pPr>
        <w:pStyle w:val="a3"/>
      </w:pPr>
      <w:r>
        <w:rPr>
          <w:lang w:val="en-US"/>
        </w:rPr>
        <w:t>SQL</w:t>
      </w:r>
      <w:r w:rsidRPr="008707B0">
        <w:t xml:space="preserve"> –</w:t>
      </w:r>
      <w:r>
        <w:t xml:space="preserve"> язык структурированных запросов</w:t>
      </w:r>
    </w:p>
    <w:p w14:paraId="3B8EB257" w14:textId="79503EB1" w:rsidR="003C5A24" w:rsidRPr="003C5A24" w:rsidRDefault="003C5A24" w:rsidP="00765950">
      <w:pPr>
        <w:pStyle w:val="a3"/>
      </w:pPr>
      <w:r>
        <w:rPr>
          <w:lang w:val="en-US"/>
        </w:rPr>
        <w:t>SDK</w:t>
      </w:r>
      <w:r w:rsidRPr="003C5A24">
        <w:t xml:space="preserve"> </w:t>
      </w:r>
      <w:r w:rsidRPr="008707B0">
        <w:t>–</w:t>
      </w:r>
      <w:r w:rsidRPr="003C5A24">
        <w:t xml:space="preserve"> </w:t>
      </w:r>
      <w:r>
        <w:t>комплект для разработки программного обеспечения</w:t>
      </w:r>
    </w:p>
    <w:p w14:paraId="6F6CCFD6" w14:textId="77777777" w:rsidR="00CD660D" w:rsidRPr="008707B0" w:rsidRDefault="00CD660D" w:rsidP="008707B0">
      <w:pPr>
        <w:pStyle w:val="a3"/>
        <w:tabs>
          <w:tab w:val="left" w:pos="2224"/>
        </w:tabs>
      </w:pPr>
      <w:r>
        <w:rPr>
          <w:lang w:val="en-US"/>
        </w:rPr>
        <w:t>WPF</w:t>
      </w:r>
      <w:r w:rsidRPr="008707B0">
        <w:t xml:space="preserve"> –</w:t>
      </w:r>
      <w:r>
        <w:t xml:space="preserve"> п</w:t>
      </w:r>
      <w:r w:rsidRPr="008707B0">
        <w:t>латформа для построения графических интерфейсов Windows</w:t>
      </w:r>
    </w:p>
    <w:p w14:paraId="0BE661E5" w14:textId="77777777" w:rsidR="00765950" w:rsidRPr="008707B0" w:rsidRDefault="00765950">
      <w:pPr>
        <w:spacing w:after="160" w:line="259" w:lineRule="auto"/>
        <w:jc w:val="left"/>
        <w:rPr>
          <w:rStyle w:val="docdata"/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8707B0">
        <w:rPr>
          <w:rStyle w:val="docdata"/>
        </w:rPr>
        <w:br w:type="page"/>
      </w:r>
    </w:p>
    <w:p w14:paraId="3A7B382E" w14:textId="25756D0E" w:rsidR="0091457B" w:rsidRDefault="00765950" w:rsidP="00765950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14:paraId="15514936" w14:textId="39BCB3CB" w:rsidR="0017056D" w:rsidRDefault="0017056D" w:rsidP="0017056D">
      <w:pPr>
        <w:pStyle w:val="a3"/>
      </w:pPr>
      <w:r>
        <w:t>Актуальность разрабатываемого проекта заключается в автоматизации процессов формирования турнирных сеток и учета участников турниров в спортивных организациях.</w:t>
      </w:r>
    </w:p>
    <w:p w14:paraId="14F0B021" w14:textId="6F04C778" w:rsidR="0017056D" w:rsidRDefault="0017056D" w:rsidP="0017056D">
      <w:pPr>
        <w:pStyle w:val="a3"/>
      </w:pPr>
      <w:r>
        <w:t>В современных условиях для эффективного управления соревнованиями важны оперативность и точность данных. Спортивные федерации и клубы сталкиваются с проблемами, связанными с учетом данных об участниках, формированием турнирных сеток и подсчетом результатов.</w:t>
      </w:r>
    </w:p>
    <w:p w14:paraId="424AB5A8" w14:textId="4C8A49D1" w:rsidR="006F6724" w:rsidRDefault="006F6724" w:rsidP="0017056D">
      <w:pPr>
        <w:pStyle w:val="a3"/>
      </w:pPr>
      <w:r>
        <w:t>Разработка подсистемы для управления соревнованиями по тхэквондо позволит значительно упростить процесс организации турниров, улучшить взаимодействие с участниками и повысить общую эффективность проведения турниров.</w:t>
      </w:r>
    </w:p>
    <w:p w14:paraId="301020E0" w14:textId="345E578C" w:rsidR="00707521" w:rsidRDefault="00707521" w:rsidP="0017056D">
      <w:pPr>
        <w:pStyle w:val="a3"/>
      </w:pPr>
      <w:r>
        <w:t>Целью курсового проекта является разработка подсистемы, обеспечивающей возможность комплексного управления турнирами по тхэквондо, включая учет участников, формирование турнирных сеток и отслеживания результатов поединков в реальном времени.</w:t>
      </w:r>
    </w:p>
    <w:p w14:paraId="2936F7B3" w14:textId="311CD168" w:rsidR="00707521" w:rsidRDefault="00707521" w:rsidP="0017056D">
      <w:pPr>
        <w:pStyle w:val="a3"/>
      </w:pPr>
      <w:r>
        <w:t>Для достижения поставленной цели требуется решить следующие задачи:</w:t>
      </w:r>
    </w:p>
    <w:p w14:paraId="6D2BA79E" w14:textId="79CAD630" w:rsidR="00707521" w:rsidRDefault="00F30EF4" w:rsidP="00F30EF4">
      <w:pPr>
        <w:pStyle w:val="a1"/>
      </w:pPr>
      <w:r>
        <w:t>провести сбор и анализ требований целевой аудитории (спортивные федерации, тренеры, организаторы турниров);</w:t>
      </w:r>
    </w:p>
    <w:p w14:paraId="77834078" w14:textId="07353E24" w:rsidR="00F30EF4" w:rsidRDefault="00F30EF4" w:rsidP="00F30EF4">
      <w:pPr>
        <w:pStyle w:val="a1"/>
      </w:pPr>
      <w:r>
        <w:t>проанализировать информационные источники по предметной области;</w:t>
      </w:r>
    </w:p>
    <w:p w14:paraId="5CB57E47" w14:textId="26DE31CF" w:rsidR="00F30EF4" w:rsidRDefault="00F30EF4" w:rsidP="00F30EF4">
      <w:pPr>
        <w:pStyle w:val="a1"/>
      </w:pPr>
      <w:r>
        <w:t>изучить существующие решения в области автоматизации проведения турниров;</w:t>
      </w:r>
    </w:p>
    <w:p w14:paraId="18FF2139" w14:textId="624A7DB2" w:rsidR="00F30EF4" w:rsidRDefault="00F30EF4" w:rsidP="00F30EF4">
      <w:pPr>
        <w:pStyle w:val="a1"/>
      </w:pPr>
      <w:r>
        <w:t>спроектировать архитектуру подсистемы;</w:t>
      </w:r>
    </w:p>
    <w:p w14:paraId="47CE0F60" w14:textId="5C514CBD" w:rsidR="00F30EF4" w:rsidRDefault="00F30EF4" w:rsidP="00F30EF4">
      <w:pPr>
        <w:pStyle w:val="a1"/>
      </w:pPr>
      <w:r>
        <w:t>спроектировать диаграмму использования подсистемы;</w:t>
      </w:r>
    </w:p>
    <w:p w14:paraId="4BB2DAFB" w14:textId="29853ABA" w:rsidR="00F30EF4" w:rsidRDefault="00F30EF4" w:rsidP="00F30EF4">
      <w:pPr>
        <w:pStyle w:val="a1"/>
      </w:pPr>
      <w:r>
        <w:t>выбрать состав программных и технических средств для реализации проекта;</w:t>
      </w:r>
    </w:p>
    <w:p w14:paraId="3DFB81A3" w14:textId="19FC8EA4" w:rsidR="00F30EF4" w:rsidRDefault="00F30EF4" w:rsidP="00F30EF4">
      <w:pPr>
        <w:pStyle w:val="a1"/>
      </w:pPr>
      <w:r>
        <w:t>спроектировать БД;</w:t>
      </w:r>
    </w:p>
    <w:p w14:paraId="51C32B89" w14:textId="3179C9AE" w:rsidR="00F30EF4" w:rsidRDefault="00F30EF4" w:rsidP="00F30EF4">
      <w:pPr>
        <w:pStyle w:val="a1"/>
      </w:pPr>
      <w:r>
        <w:lastRenderedPageBreak/>
        <w:t>создать БД в выбранной СУБД;</w:t>
      </w:r>
    </w:p>
    <w:p w14:paraId="77F7734E" w14:textId="71E8D2C3" w:rsidR="00F30EF4" w:rsidRDefault="00F30EF4" w:rsidP="00F30EF4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Pr="00F30EF4">
        <w:t xml:space="preserve"> </w:t>
      </w:r>
      <w:r>
        <w:t>для взаимодействия клиентских приложений с БД;</w:t>
      </w:r>
    </w:p>
    <w:p w14:paraId="3E75B189" w14:textId="3AB88972" w:rsidR="00F30EF4" w:rsidRDefault="00F30EF4" w:rsidP="00F30EF4">
      <w:pPr>
        <w:pStyle w:val="a1"/>
      </w:pPr>
      <w:r>
        <w:t>реализовать разграничение прав доступа пользователей (организаторы, судьи);</w:t>
      </w:r>
    </w:p>
    <w:p w14:paraId="71D59D2F" w14:textId="021CB841" w:rsidR="00F30EF4" w:rsidRDefault="00F30EF4" w:rsidP="00F30EF4">
      <w:pPr>
        <w:pStyle w:val="a1"/>
      </w:pPr>
      <w:r>
        <w:t>обеспечить защиту данных;</w:t>
      </w:r>
    </w:p>
    <w:p w14:paraId="6C41FEF1" w14:textId="70877C61" w:rsidR="00F30EF4" w:rsidRDefault="00F30EF4" w:rsidP="00F30EF4">
      <w:pPr>
        <w:pStyle w:val="a1"/>
      </w:pPr>
      <w:r>
        <w:t>разработать пользовательский интерфейс;</w:t>
      </w:r>
    </w:p>
    <w:p w14:paraId="6D6F983E" w14:textId="1ABD3E5B" w:rsidR="00F30EF4" w:rsidRDefault="00F30EF4" w:rsidP="00F30EF4">
      <w:pPr>
        <w:pStyle w:val="a1"/>
      </w:pPr>
      <w:r>
        <w:t>реализовать функциональность регистрации участников в турнире;</w:t>
      </w:r>
    </w:p>
    <w:p w14:paraId="57393E41" w14:textId="015A3738" w:rsidR="00F30EF4" w:rsidRDefault="00F30EF4" w:rsidP="00F30EF4">
      <w:pPr>
        <w:pStyle w:val="a1"/>
      </w:pPr>
      <w:r>
        <w:t>реализовать функциональность формирования турнирных сеток;</w:t>
      </w:r>
    </w:p>
    <w:p w14:paraId="20883E6F" w14:textId="339A5A62" w:rsidR="00D34FC0" w:rsidRDefault="00D34FC0" w:rsidP="00D34FC0">
      <w:pPr>
        <w:pStyle w:val="a1"/>
      </w:pPr>
      <w:r>
        <w:t>реализовать функциональность проведения поединков;</w:t>
      </w:r>
    </w:p>
    <w:p w14:paraId="26CFA9FA" w14:textId="6666036F" w:rsidR="00D34FC0" w:rsidRDefault="00D34FC0" w:rsidP="00D34FC0">
      <w:pPr>
        <w:pStyle w:val="a1"/>
      </w:pPr>
      <w:r>
        <w:t>выполнить структурное тестирование ПО;</w:t>
      </w:r>
    </w:p>
    <w:p w14:paraId="57DF10AA" w14:textId="6B7D3B03" w:rsidR="00D34FC0" w:rsidRDefault="00D34FC0" w:rsidP="00D34FC0">
      <w:pPr>
        <w:pStyle w:val="a1"/>
      </w:pPr>
      <w:r>
        <w:t>выполнить функциональное тестирование ПО;</w:t>
      </w:r>
    </w:p>
    <w:p w14:paraId="4C2BB1C9" w14:textId="69597D34" w:rsidR="00D34FC0" w:rsidRDefault="00D34FC0" w:rsidP="00D34FC0">
      <w:pPr>
        <w:pStyle w:val="a1"/>
      </w:pPr>
      <w:r>
        <w:t>разработать программную документацию;</w:t>
      </w:r>
    </w:p>
    <w:p w14:paraId="11D97F14" w14:textId="55878C4A" w:rsidR="00D34FC0" w:rsidRDefault="00D34FC0" w:rsidP="00D34FC0">
      <w:pPr>
        <w:pStyle w:val="a1"/>
      </w:pPr>
      <w:r>
        <w:t>разработать эксплуатационную документацию.</w:t>
      </w:r>
    </w:p>
    <w:p w14:paraId="2EFB9E9A" w14:textId="0D16E16B" w:rsidR="00D34FC0" w:rsidRPr="0017056D" w:rsidRDefault="00D34FC0" w:rsidP="00D34FC0">
      <w:pPr>
        <w:pStyle w:val="a1"/>
        <w:numPr>
          <w:ilvl w:val="0"/>
          <w:numId w:val="0"/>
        </w:numPr>
        <w:ind w:firstLine="709"/>
      </w:pPr>
      <w:r>
        <w:t>В результате выполнения поставленных задач будет создана подсистема для управления соревнованиями, которая значительно упростит процесс формирования турнирных сеток и повысит скорость обработки данных участников турниров.</w:t>
      </w:r>
    </w:p>
    <w:p w14:paraId="5BEB8227" w14:textId="77777777" w:rsidR="00BB22C1" w:rsidRDefault="0097344F" w:rsidP="0097344F">
      <w:pPr>
        <w:pStyle w:val="1"/>
      </w:pPr>
      <w:r>
        <w:lastRenderedPageBreak/>
        <w:t>Анализ и разработка требований</w:t>
      </w:r>
    </w:p>
    <w:p w14:paraId="74ED0AF3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44CA04FD" w14:textId="06BAB885" w:rsidR="0097344F" w:rsidRDefault="0097344F" w:rsidP="0097344F">
      <w:pPr>
        <w:pStyle w:val="a3"/>
      </w:pPr>
      <w:r>
        <w:t>Основным назначением подсистемы является автоматическое формирование турнирных</w:t>
      </w:r>
      <w:r w:rsidR="00F65B90">
        <w:t xml:space="preserve"> сеток и учет участников турнира,</w:t>
      </w:r>
      <w:r>
        <w:t xml:space="preserve"> что позволит снизить временные затраты</w:t>
      </w:r>
      <w:r w:rsidR="00FE5A37">
        <w:t xml:space="preserve"> организаторов и</w:t>
      </w:r>
      <w:r w:rsidR="00B45BE4">
        <w:t xml:space="preserve"> судей</w:t>
      </w:r>
      <w:r>
        <w:t xml:space="preserve"> на турнир</w:t>
      </w:r>
      <w:r w:rsidR="00B45BE4">
        <w:t>ах</w:t>
      </w:r>
      <w:r>
        <w:t xml:space="preserve"> и минимизировать человеческие ошибки.</w:t>
      </w:r>
    </w:p>
    <w:p w14:paraId="152E295E" w14:textId="3BF0DCC6" w:rsidR="0097344F" w:rsidRPr="0097344F" w:rsidRDefault="00167928" w:rsidP="0097344F">
      <w:pPr>
        <w:pStyle w:val="a3"/>
      </w:pPr>
      <w:r w:rsidRPr="00F25997">
        <w:t>ПО предназначено для использования организаторами турниров</w:t>
      </w:r>
      <w:r w:rsidR="00B45BE4" w:rsidRPr="00F25997">
        <w:t xml:space="preserve"> по тхэквондо</w:t>
      </w:r>
      <w:r w:rsidRPr="00F25997">
        <w:t xml:space="preserve">, судьями и участниками </w:t>
      </w:r>
      <w:r w:rsidR="00B45BE4" w:rsidRPr="00F25997">
        <w:t xml:space="preserve">турниров </w:t>
      </w:r>
      <w:r w:rsidR="0097344F" w:rsidRPr="00F25997">
        <w:t>в АРОО «Федерация тхэквондо ГТФ»</w:t>
      </w:r>
      <w:r w:rsidR="00F233FB" w:rsidRPr="00F25997">
        <w:t>, а также в других спортивных федерациях и объединениях, осуществляющих проведение соревнований по тхэквондо по правилам ГТФ.</w:t>
      </w:r>
    </w:p>
    <w:p w14:paraId="26F5AB41" w14:textId="77777777" w:rsidR="0097344F" w:rsidRDefault="0097344F" w:rsidP="0097344F">
      <w:pPr>
        <w:pStyle w:val="2"/>
      </w:pPr>
      <w:r>
        <w:t>Постановка задачи</w:t>
      </w:r>
    </w:p>
    <w:p w14:paraId="39B7A79E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55A62B6B" w14:textId="64D40C54" w:rsidR="00E65693" w:rsidRDefault="00E65693" w:rsidP="00E65693">
      <w:pPr>
        <w:pStyle w:val="a1"/>
      </w:pPr>
      <w:r>
        <w:t>автоматическое формирование турнирных сеток</w:t>
      </w:r>
      <w:r w:rsidR="00431470">
        <w:t>;</w:t>
      </w:r>
    </w:p>
    <w:p w14:paraId="62DC8B99" w14:textId="65575078" w:rsidR="00E65693" w:rsidRDefault="00F65B90" w:rsidP="00E65693">
      <w:pPr>
        <w:pStyle w:val="a1"/>
      </w:pPr>
      <w:r>
        <w:t>просмотр и редактирование данных о результатах поединков</w:t>
      </w:r>
      <w:r w:rsidR="00431470">
        <w:t>;</w:t>
      </w:r>
    </w:p>
    <w:p w14:paraId="41E463B8" w14:textId="44FEF1C8" w:rsidR="00E65693" w:rsidRDefault="004E2AB4" w:rsidP="00E65693">
      <w:pPr>
        <w:pStyle w:val="a1"/>
      </w:pPr>
      <w:r w:rsidRPr="004E2AB4">
        <w:t>просмотр и редактирование данных</w:t>
      </w:r>
      <w:r w:rsidR="00E65693" w:rsidRPr="004E2AB4">
        <w:t xml:space="preserve"> о турнирах</w:t>
      </w:r>
      <w:r w:rsidR="00431470">
        <w:t>;</w:t>
      </w:r>
    </w:p>
    <w:p w14:paraId="18FC7064" w14:textId="02082A09" w:rsidR="00E63C94" w:rsidRPr="004E2AB4" w:rsidRDefault="00E63C94" w:rsidP="00E65693">
      <w:pPr>
        <w:pStyle w:val="a1"/>
      </w:pPr>
      <w:r>
        <w:t>просмотр и редактирование данных о категориях;</w:t>
      </w:r>
    </w:p>
    <w:p w14:paraId="71D25C56" w14:textId="0A877F11" w:rsidR="00E65693" w:rsidRPr="00167928" w:rsidRDefault="00E65693" w:rsidP="00E65693">
      <w:pPr>
        <w:pStyle w:val="a1"/>
      </w:pPr>
      <w:r w:rsidRPr="004E2AB4">
        <w:t>формирование отч</w:t>
      </w:r>
      <w:r w:rsidR="00167928" w:rsidRPr="004E2AB4">
        <w:t>етов по</w:t>
      </w:r>
      <w:r w:rsidR="004E2AB4" w:rsidRPr="004E2AB4">
        <w:t xml:space="preserve"> результатам</w:t>
      </w:r>
      <w:r w:rsidR="00167928" w:rsidRPr="004E2AB4">
        <w:t xml:space="preserve"> соревновани</w:t>
      </w:r>
      <w:r w:rsidR="004E2AB4" w:rsidRPr="004E2AB4">
        <w:t>й</w:t>
      </w:r>
      <w:r w:rsidR="00167928">
        <w:t xml:space="preserve"> в </w:t>
      </w:r>
      <w:r w:rsidR="00167928" w:rsidRPr="00167928">
        <w:t>формате *.</w:t>
      </w:r>
      <w:r w:rsidR="00167928" w:rsidRPr="00167928">
        <w:rPr>
          <w:lang w:val="en-US"/>
        </w:rPr>
        <w:t>docx</w:t>
      </w:r>
      <w:r w:rsidR="00431470">
        <w:t>;</w:t>
      </w:r>
    </w:p>
    <w:p w14:paraId="2E2D4EEC" w14:textId="77777777" w:rsidR="00BA4020" w:rsidRDefault="00E65693" w:rsidP="00BA4020">
      <w:pPr>
        <w:pStyle w:val="a1"/>
      </w:pPr>
      <w:r>
        <w:t xml:space="preserve">экспорт и импорт информации об участниках в формате </w:t>
      </w:r>
      <w:r w:rsidRPr="00167928">
        <w:t>*.</w:t>
      </w:r>
      <w:r w:rsidRPr="00167928">
        <w:rPr>
          <w:lang w:val="en-US"/>
        </w:rPr>
        <w:t>xlsx</w:t>
      </w:r>
      <w:r w:rsidRPr="00167928">
        <w:t>.</w:t>
      </w:r>
    </w:p>
    <w:p w14:paraId="1B397AFE" w14:textId="77777777" w:rsidR="00BA4020" w:rsidRDefault="00E0189A" w:rsidP="00BA4020">
      <w:pPr>
        <w:pStyle w:val="a3"/>
      </w:pPr>
      <w:r>
        <w:t>Интерфейс должен быть интуитивно понятен для пользователя.</w:t>
      </w:r>
    </w:p>
    <w:p w14:paraId="07303227" w14:textId="77777777" w:rsidR="00E0189A" w:rsidRDefault="00E0189A" w:rsidP="00BA4020">
      <w:pPr>
        <w:pStyle w:val="a3"/>
      </w:pPr>
      <w:r>
        <w:t>В подсистеме должна быть обязательная а</w:t>
      </w:r>
      <w:r w:rsidR="00F65B90">
        <w:t>вториз</w:t>
      </w:r>
      <w:r>
        <w:t>ация пользователей.</w:t>
      </w:r>
    </w:p>
    <w:p w14:paraId="5F00A768" w14:textId="62FBC028" w:rsidR="009F0C54" w:rsidRDefault="009F0C54" w:rsidP="009F0C54">
      <w:pPr>
        <w:pStyle w:val="a3"/>
      </w:pPr>
      <w:r>
        <w:t xml:space="preserve">Гость </w:t>
      </w:r>
      <w:r w:rsidR="00B45BE4">
        <w:t>–</w:t>
      </w:r>
      <w:r>
        <w:t xml:space="preserve"> </w:t>
      </w:r>
      <w:r w:rsidRPr="009F0C54">
        <w:t>неавторизованный пользователь, имеющий доступ к просмотру списка турниров, а также возможност</w:t>
      </w:r>
      <w:r w:rsidR="00F65B90">
        <w:t>ь</w:t>
      </w:r>
      <w:r w:rsidRPr="009F0C54">
        <w:t xml:space="preserve"> зарегистрироваться в системе и выполнить вход</w:t>
      </w:r>
      <w:r>
        <w:t>.</w:t>
      </w:r>
    </w:p>
    <w:p w14:paraId="5A566533" w14:textId="562E2D72" w:rsidR="009F0C54" w:rsidRDefault="009F0C54" w:rsidP="005F5CB8">
      <w:pPr>
        <w:pStyle w:val="a3"/>
      </w:pPr>
      <w:r>
        <w:t xml:space="preserve">Судья может просматривать </w:t>
      </w:r>
      <w:r w:rsidR="00F65B90">
        <w:t>список</w:t>
      </w:r>
      <w:r>
        <w:t xml:space="preserve"> турнир</w:t>
      </w:r>
      <w:r w:rsidR="00F65B90">
        <w:t>ов</w:t>
      </w:r>
      <w:r w:rsidR="00B45BE4">
        <w:t>,</w:t>
      </w:r>
      <w:r w:rsidRPr="009F0C54">
        <w:t xml:space="preserve"> состав </w:t>
      </w:r>
      <w:r w:rsidR="00F65B90">
        <w:t xml:space="preserve">их </w:t>
      </w:r>
      <w:r w:rsidRPr="009F0C54">
        <w:t>участников</w:t>
      </w:r>
      <w:r w:rsidR="00B45BE4">
        <w:t xml:space="preserve"> и </w:t>
      </w:r>
      <w:r w:rsidRPr="009F0C54">
        <w:t>турнирные сетки и вносить результаты боёв в режиме реального времени</w:t>
      </w:r>
      <w:r>
        <w:t>.</w:t>
      </w:r>
    </w:p>
    <w:p w14:paraId="3F75294C" w14:textId="18925B1A" w:rsidR="009F0C54" w:rsidRDefault="009F0C54" w:rsidP="009F0C54">
      <w:pPr>
        <w:pStyle w:val="a3"/>
      </w:pPr>
      <w:r>
        <w:lastRenderedPageBreak/>
        <w:t>Организатор имеет полный доступ ко всем функциям подсистемы</w:t>
      </w:r>
      <w:r w:rsidR="00B45BE4">
        <w:t>, а также может формировать турнирные сетки</w:t>
      </w:r>
      <w:r w:rsidR="002D44F5">
        <w:t>, редактировать данные о категориях, участниках и турнирах</w:t>
      </w:r>
      <w:r>
        <w:t>.</w:t>
      </w:r>
    </w:p>
    <w:p w14:paraId="0CBE254D" w14:textId="1A809BE8" w:rsidR="00AA6036" w:rsidRDefault="00AA6036" w:rsidP="00490FD8">
      <w:pPr>
        <w:pStyle w:val="a3"/>
      </w:pPr>
      <w:r>
        <w:t>На рисунке 1 изображена диаграмма вариантов использования</w:t>
      </w:r>
      <w:r w:rsidR="00B45BE4">
        <w:t xml:space="preserve"> подсистемы</w:t>
      </w:r>
      <w:r>
        <w:t>.</w:t>
      </w:r>
    </w:p>
    <w:p w14:paraId="75A9A288" w14:textId="0986F2FB" w:rsidR="00AA6036" w:rsidRDefault="008E4F2C" w:rsidP="008E4F2C">
      <w:pPr>
        <w:pStyle w:val="afd"/>
      </w:pPr>
      <w:r w:rsidRPr="008E4F2C">
        <w:drawing>
          <wp:inline distT="0" distB="0" distL="0" distR="0" wp14:anchorId="19243B90" wp14:editId="6BA38256">
            <wp:extent cx="5939790" cy="5409565"/>
            <wp:effectExtent l="0" t="0" r="3810" b="635"/>
            <wp:docPr id="28923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3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3804" w14:textId="20D5E7CC" w:rsidR="00AA6036" w:rsidRDefault="00AA6036" w:rsidP="004E2AB4">
      <w:pPr>
        <w:pStyle w:val="afe"/>
      </w:pPr>
      <w:r w:rsidRPr="00811280">
        <w:t>Рисунок 1 – Диаграмма вариантов использования</w:t>
      </w:r>
    </w:p>
    <w:p w14:paraId="66EAA7A0" w14:textId="77777777"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14:paraId="532D8B7A" w14:textId="42CD5FB8" w:rsidR="00E0189A" w:rsidRDefault="00E0189A" w:rsidP="00E0189A">
      <w:pPr>
        <w:pStyle w:val="a1"/>
      </w:pPr>
      <w:r>
        <w:t>пользователь входит в систему</w:t>
      </w:r>
      <w:r w:rsidR="00431470">
        <w:t>;</w:t>
      </w:r>
    </w:p>
    <w:p w14:paraId="3F46051B" w14:textId="656656DC" w:rsidR="005F5CB8" w:rsidRDefault="009F0C54" w:rsidP="005F5CB8">
      <w:pPr>
        <w:pStyle w:val="a1"/>
      </w:pPr>
      <w:r>
        <w:lastRenderedPageBreak/>
        <w:t xml:space="preserve">организатор </w:t>
      </w:r>
      <w:r w:rsidR="00E0189A">
        <w:t>создает</w:t>
      </w:r>
      <w:r w:rsidR="008350C3">
        <w:t xml:space="preserve"> запись о новом</w:t>
      </w:r>
      <w:r w:rsidR="00E0189A">
        <w:t xml:space="preserve"> турнир</w:t>
      </w:r>
      <w:r w:rsidR="008350C3">
        <w:t>е</w:t>
      </w:r>
      <w:r w:rsidR="00E0189A">
        <w:t>, заполняя всю информацию о нем</w:t>
      </w:r>
      <w:r w:rsidR="00431470">
        <w:t>;</w:t>
      </w:r>
    </w:p>
    <w:p w14:paraId="1EA666C1" w14:textId="508F854E" w:rsidR="005F5CB8" w:rsidRDefault="005F5CB8" w:rsidP="005F5CB8">
      <w:pPr>
        <w:pStyle w:val="a1"/>
      </w:pPr>
      <w:r>
        <w:t>организатор создает записи о категориях в созданном турнире;</w:t>
      </w:r>
    </w:p>
    <w:p w14:paraId="3881AB8D" w14:textId="1AAB9024" w:rsidR="00E0189A" w:rsidRDefault="00E0189A" w:rsidP="00E0189A">
      <w:pPr>
        <w:pStyle w:val="a1"/>
      </w:pPr>
      <w:r>
        <w:t>система</w:t>
      </w:r>
      <w:r w:rsidR="008350C3">
        <w:t xml:space="preserve"> автоматически</w:t>
      </w:r>
      <w:r>
        <w:t xml:space="preserve"> проверяет все данные и добавляет</w:t>
      </w:r>
      <w:r w:rsidR="008350C3">
        <w:t xml:space="preserve"> запись о</w:t>
      </w:r>
      <w:r>
        <w:t xml:space="preserve"> турнир</w:t>
      </w:r>
      <w:r w:rsidR="008350C3">
        <w:t>е</w:t>
      </w:r>
      <w:r>
        <w:t xml:space="preserve"> в общий список</w:t>
      </w:r>
      <w:r w:rsidR="00431470">
        <w:t>;</w:t>
      </w:r>
    </w:p>
    <w:p w14:paraId="619F0049" w14:textId="2B851309" w:rsidR="00E0189A" w:rsidRDefault="008350C3" w:rsidP="00E0189A">
      <w:pPr>
        <w:pStyle w:val="a1"/>
      </w:pPr>
      <w:r>
        <w:t>организатор турнира</w:t>
      </w:r>
      <w:r w:rsidR="00E0189A">
        <w:t xml:space="preserve"> импортирует данные об участниках</w:t>
      </w:r>
      <w:r w:rsidR="00431470">
        <w:t>;</w:t>
      </w:r>
    </w:p>
    <w:p w14:paraId="2BDAD5F9" w14:textId="1DA47018" w:rsidR="00E0189A" w:rsidRDefault="00E0189A" w:rsidP="00E0189A">
      <w:pPr>
        <w:pStyle w:val="a1"/>
      </w:pPr>
      <w:r>
        <w:t>на основе данных</w:t>
      </w:r>
      <w:r w:rsidR="008350C3">
        <w:t xml:space="preserve"> об участниках</w:t>
      </w:r>
      <w:r>
        <w:t xml:space="preserve"> автоматически формируются турнирные сетки</w:t>
      </w:r>
      <w:r w:rsidR="00431470">
        <w:t>;</w:t>
      </w:r>
    </w:p>
    <w:p w14:paraId="054F890D" w14:textId="615AC82C" w:rsidR="00E0189A" w:rsidRPr="00167928" w:rsidRDefault="008350C3" w:rsidP="00E0189A">
      <w:pPr>
        <w:pStyle w:val="a1"/>
      </w:pPr>
      <w:r>
        <w:t>в ходе</w:t>
      </w:r>
      <w:r w:rsidR="00E0189A" w:rsidRPr="00167928">
        <w:t xml:space="preserve"> проведения турнира </w:t>
      </w:r>
      <w:r w:rsidR="00650BF9" w:rsidRPr="00167928">
        <w:t xml:space="preserve">и </w:t>
      </w:r>
      <w:r>
        <w:t>отдельных</w:t>
      </w:r>
      <w:r w:rsidR="00650BF9" w:rsidRPr="00167928">
        <w:t xml:space="preserve"> поединк</w:t>
      </w:r>
      <w:r>
        <w:t>ов судьи и организаторы вносят информацию о результатах поединков</w:t>
      </w:r>
      <w:r w:rsidR="00431470">
        <w:t>;</w:t>
      </w:r>
    </w:p>
    <w:p w14:paraId="57497829" w14:textId="46910EE1" w:rsidR="00650BF9" w:rsidRDefault="00D46F7E" w:rsidP="00E0189A">
      <w:pPr>
        <w:pStyle w:val="a1"/>
      </w:pPr>
      <w:r>
        <w:t>после</w:t>
      </w:r>
      <w:r w:rsidR="008350C3">
        <w:t xml:space="preserve"> завершени</w:t>
      </w:r>
      <w:r>
        <w:t>я</w:t>
      </w:r>
      <w:r w:rsidR="008350C3">
        <w:t xml:space="preserve"> всех поединков в каждой категории система автоматически определяет победителей и призеров</w:t>
      </w:r>
      <w:r w:rsidR="00431470">
        <w:t>;</w:t>
      </w:r>
    </w:p>
    <w:p w14:paraId="38939ED4" w14:textId="77777777" w:rsidR="00650BF9" w:rsidRDefault="008350C3" w:rsidP="00E0189A">
      <w:pPr>
        <w:pStyle w:val="a1"/>
      </w:pPr>
      <w:r>
        <w:t>организатор</w:t>
      </w:r>
      <w:r w:rsidR="00650BF9">
        <w:t xml:space="preserve"> формирует</w:t>
      </w:r>
      <w:r>
        <w:t xml:space="preserve"> и экспортирует</w:t>
      </w:r>
      <w:r w:rsidR="00650BF9">
        <w:t xml:space="preserve"> отчеты по итогам турнира.</w:t>
      </w:r>
    </w:p>
    <w:p w14:paraId="1240EE01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5FF75EAC" w14:textId="56D72A23" w:rsidR="00BA4020" w:rsidRPr="00F25997" w:rsidRDefault="00FC398A" w:rsidP="00BA4020">
      <w:pPr>
        <w:pStyle w:val="a3"/>
      </w:pPr>
      <w:r>
        <w:t xml:space="preserve">Работа с оконным приложением будет осуществляться </w:t>
      </w:r>
      <w:r w:rsidRPr="00F25997">
        <w:t xml:space="preserve">на </w:t>
      </w:r>
      <w:r w:rsidR="00167928" w:rsidRPr="00F25997">
        <w:t xml:space="preserve">ПК </w:t>
      </w:r>
      <w:r w:rsidRPr="00F25997">
        <w:t xml:space="preserve">и ноутбуках с ОС </w:t>
      </w:r>
      <w:r w:rsidRPr="00F25997">
        <w:rPr>
          <w:lang w:val="en-US"/>
        </w:rPr>
        <w:t>Windows</w:t>
      </w:r>
      <w:r w:rsidRPr="00F25997">
        <w:t xml:space="preserve"> (Windows 10 и </w:t>
      </w:r>
      <w:r w:rsidR="00EC4009" w:rsidRPr="00F25997">
        <w:t>выш</w:t>
      </w:r>
      <w:r w:rsidRPr="00F25997">
        <w:t>е).</w:t>
      </w:r>
    </w:p>
    <w:p w14:paraId="2FF7E32C" w14:textId="77777777" w:rsidR="00FC398A" w:rsidRDefault="00FC398A" w:rsidP="00BA4020">
      <w:pPr>
        <w:pStyle w:val="a3"/>
      </w:pPr>
      <w:r w:rsidRPr="00F25997">
        <w:t xml:space="preserve">В качестве СУБД выбрана </w:t>
      </w:r>
      <w:r w:rsidRPr="00F25997">
        <w:rPr>
          <w:lang w:val="en-US"/>
        </w:rPr>
        <w:t>MySQL</w:t>
      </w:r>
      <w:r w:rsidRPr="00F25997">
        <w:t xml:space="preserve"> </w:t>
      </w:r>
      <w:r w:rsidR="004E2AB4" w:rsidRPr="00F25997">
        <w:t>8</w:t>
      </w:r>
      <w:r w:rsidRPr="00F25997">
        <w:t>.0, так как эта СУБД</w:t>
      </w:r>
      <w:r>
        <w:t xml:space="preserve">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14:paraId="53D2DE08" w14:textId="4B2BBB9D" w:rsidR="00003CB1" w:rsidRPr="00F25997" w:rsidRDefault="00003CB1" w:rsidP="00003CB1">
      <w:pPr>
        <w:pStyle w:val="a3"/>
      </w:pPr>
      <w:r>
        <w:t>Клиентская и серверная част</w:t>
      </w:r>
      <w:r w:rsidR="00794F0A">
        <w:t>и</w:t>
      </w:r>
      <w:r>
        <w:t xml:space="preserve">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F25997">
        <w:t xml:space="preserve">можно эффективно создавать современные приложения с использованием технологии </w:t>
      </w:r>
      <w:r w:rsidRPr="00F25997">
        <w:rPr>
          <w:lang w:val="en-US"/>
        </w:rPr>
        <w:t>WPF</w:t>
      </w:r>
      <w:r w:rsidRPr="00F25997">
        <w:t xml:space="preserve"> для клиентской части и </w:t>
      </w:r>
      <w:r w:rsidRPr="00F25997">
        <w:rPr>
          <w:lang w:val="en-US"/>
        </w:rPr>
        <w:t>Web</w:t>
      </w:r>
      <w:r w:rsidRPr="00F25997">
        <w:t>-</w:t>
      </w:r>
      <w:r w:rsidRPr="00F25997">
        <w:rPr>
          <w:lang w:val="en-US"/>
        </w:rPr>
        <w:t>API</w:t>
      </w:r>
      <w:r w:rsidRPr="00F25997">
        <w:t xml:space="preserve"> </w:t>
      </w:r>
      <w:r w:rsidRPr="00F25997">
        <w:rPr>
          <w:lang w:val="en-US"/>
        </w:rPr>
        <w:t>ASP</w:t>
      </w:r>
      <w:r w:rsidRPr="00F25997">
        <w:t>.</w:t>
      </w:r>
      <w:r w:rsidRPr="00F25997">
        <w:rPr>
          <w:lang w:val="en-US"/>
        </w:rPr>
        <w:t>NET</w:t>
      </w:r>
      <w:r w:rsidRPr="00F25997">
        <w:t xml:space="preserve"> </w:t>
      </w:r>
      <w:r w:rsidRPr="00F25997">
        <w:rPr>
          <w:lang w:val="en-US"/>
        </w:rPr>
        <w:t>Core</w:t>
      </w:r>
      <w:r w:rsidRPr="00F25997">
        <w:t xml:space="preserve"> для серверной части.</w:t>
      </w:r>
    </w:p>
    <w:p w14:paraId="5B9CCAF2" w14:textId="77777777" w:rsidR="00003CB1" w:rsidRPr="002A3445" w:rsidRDefault="00003CB1" w:rsidP="00003CB1">
      <w:pPr>
        <w:pStyle w:val="a3"/>
      </w:pPr>
      <w:r w:rsidRPr="00F25997">
        <w:t>Для разработки оконного приложения будет использоваться</w:t>
      </w:r>
      <w:r w:rsidR="002A3445" w:rsidRPr="00F25997">
        <w:t xml:space="preserve"> </w:t>
      </w:r>
      <w:r w:rsidR="002A3445" w:rsidRPr="00F25997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14:paraId="2922914A" w14:textId="77777777" w:rsidR="002A3445" w:rsidRDefault="002A3445" w:rsidP="00003CB1">
      <w:pPr>
        <w:pStyle w:val="a3"/>
      </w:pPr>
      <w:r>
        <w:lastRenderedPageBreak/>
        <w:t>Для функционирования системы на стороне сервера необходимы следующие программные и технические средства:</w:t>
      </w:r>
    </w:p>
    <w:p w14:paraId="2E2C8286" w14:textId="146F835C" w:rsidR="002A3445" w:rsidRDefault="002A3445" w:rsidP="002A3445">
      <w:pPr>
        <w:pStyle w:val="a1"/>
      </w:pPr>
      <w:r>
        <w:t xml:space="preserve">ОС </w:t>
      </w:r>
      <w:r>
        <w:rPr>
          <w:lang w:val="en-US"/>
        </w:rPr>
        <w:t>Ubuntu</w:t>
      </w:r>
      <w:r w:rsidRPr="002A3445">
        <w:t xml:space="preserve"> </w:t>
      </w:r>
      <w:r w:rsidR="00794F0A">
        <w:rPr>
          <w:lang w:val="en-US"/>
        </w:rPr>
        <w:t>Server</w:t>
      </w:r>
      <w:r w:rsidR="00794F0A" w:rsidRPr="00794F0A">
        <w:t xml:space="preserve"> </w:t>
      </w:r>
      <w:r>
        <w:t>версии 24 и выше</w:t>
      </w:r>
      <w:r w:rsidR="002C4568">
        <w:t>;</w:t>
      </w:r>
    </w:p>
    <w:p w14:paraId="7C9822D2" w14:textId="05992C42" w:rsidR="002A3445" w:rsidRDefault="002A3445" w:rsidP="002A3445">
      <w:pPr>
        <w:pStyle w:val="a1"/>
      </w:pPr>
      <w:r>
        <w:t xml:space="preserve">сервер БД </w:t>
      </w:r>
      <w:r>
        <w:rPr>
          <w:lang w:val="en-US"/>
        </w:rPr>
        <w:t>MySQL</w:t>
      </w:r>
      <w:r w:rsidRPr="002A3445">
        <w:t xml:space="preserve"> </w:t>
      </w:r>
      <w:r>
        <w:t>версии не ниже 8.0</w:t>
      </w:r>
      <w:r w:rsidR="002C4568">
        <w:t>;</w:t>
      </w:r>
    </w:p>
    <w:p w14:paraId="737CD1D0" w14:textId="19323533" w:rsidR="002A3445" w:rsidRDefault="002A3445" w:rsidP="002A3445">
      <w:pPr>
        <w:pStyle w:val="a1"/>
      </w:pPr>
      <w:r>
        <w:t>процессор частотой 2 ГГц</w:t>
      </w:r>
      <w:r w:rsidR="002C4568">
        <w:t>;</w:t>
      </w:r>
    </w:p>
    <w:p w14:paraId="168A1EC3" w14:textId="5A7DD380" w:rsidR="007F4D89" w:rsidRDefault="002A3445" w:rsidP="00FD32B8">
      <w:pPr>
        <w:pStyle w:val="a1"/>
      </w:pPr>
      <w:r>
        <w:t>свободная оперативная память 4 ГБ</w:t>
      </w:r>
      <w:r w:rsidR="002C4568">
        <w:t>;</w:t>
      </w:r>
    </w:p>
    <w:p w14:paraId="40CAA9E3" w14:textId="17C069A2" w:rsidR="003A60F5" w:rsidRDefault="00454AB0" w:rsidP="00532DB8">
      <w:pPr>
        <w:pStyle w:val="a1"/>
      </w:pPr>
      <w:r>
        <w:t>свободное место на диске не менее 1 ГБ</w:t>
      </w:r>
      <w:r w:rsidR="003A60F5" w:rsidRPr="004E2AB4">
        <w:t>.</w:t>
      </w:r>
    </w:p>
    <w:p w14:paraId="39E4518A" w14:textId="473CE9CA" w:rsidR="00490FD8" w:rsidRDefault="00490FD8" w:rsidP="00490FD8">
      <w:pPr>
        <w:pStyle w:val="a3"/>
      </w:pPr>
      <w:r>
        <w:t xml:space="preserve">Для функционирования системы на стороне </w:t>
      </w:r>
      <w:r w:rsidR="00A02111">
        <w:t>клиента</w:t>
      </w:r>
      <w:r>
        <w:t xml:space="preserve"> необходимы следующие программные и технические средства:</w:t>
      </w:r>
    </w:p>
    <w:p w14:paraId="07190071" w14:textId="177E459C" w:rsidR="00490FD8" w:rsidRDefault="00490FD8" w:rsidP="00490FD8">
      <w:pPr>
        <w:pStyle w:val="a1"/>
        <w:rPr>
          <w:lang w:val="en-US"/>
        </w:rPr>
      </w:pPr>
      <w:bookmarkStart w:id="0" w:name="_Hlk215654420"/>
      <w:r>
        <w:t xml:space="preserve">ОС </w:t>
      </w:r>
      <w:r>
        <w:rPr>
          <w:lang w:val="en-US"/>
        </w:rPr>
        <w:t xml:space="preserve">Windows </w:t>
      </w:r>
      <w:r>
        <w:t>10 и выше</w:t>
      </w:r>
      <w:r w:rsidR="002C4568">
        <w:t>;</w:t>
      </w:r>
    </w:p>
    <w:p w14:paraId="05B1B523" w14:textId="7C7F4354" w:rsidR="002A36ED" w:rsidRPr="00490FD8" w:rsidRDefault="002A36ED" w:rsidP="00490FD8">
      <w:pPr>
        <w:pStyle w:val="a1"/>
        <w:rPr>
          <w:lang w:val="en-US"/>
        </w:rPr>
      </w:pPr>
      <w:r>
        <w:rPr>
          <w:lang w:val="en-US"/>
        </w:rPr>
        <w:t>.NET 8.0</w:t>
      </w:r>
      <w:r w:rsidR="002C4568">
        <w:t>;</w:t>
      </w:r>
    </w:p>
    <w:p w14:paraId="65329257" w14:textId="7211B277" w:rsidR="00490FD8" w:rsidRPr="00697A27" w:rsidRDefault="00490FD8" w:rsidP="00490FD8">
      <w:pPr>
        <w:pStyle w:val="a1"/>
        <w:rPr>
          <w:lang w:val="en-US"/>
        </w:rPr>
      </w:pPr>
      <w:r>
        <w:t>процессор частотой 2 ГГц</w:t>
      </w:r>
      <w:r w:rsidR="002C4568">
        <w:t>;</w:t>
      </w:r>
    </w:p>
    <w:p w14:paraId="602502A6" w14:textId="76D8FB85" w:rsidR="00697A27" w:rsidRDefault="00697A27" w:rsidP="00490FD8">
      <w:pPr>
        <w:pStyle w:val="a1"/>
        <w:rPr>
          <w:lang w:val="en-US"/>
        </w:rPr>
      </w:pPr>
      <w:r>
        <w:t>свободная оперативная память 4 ГБ</w:t>
      </w:r>
      <w:r w:rsidR="002C4568">
        <w:t>;</w:t>
      </w:r>
    </w:p>
    <w:p w14:paraId="559D6E74" w14:textId="43F4754F" w:rsidR="000E2026" w:rsidRDefault="00697A27" w:rsidP="00490FD8">
      <w:pPr>
        <w:pStyle w:val="a1"/>
      </w:pPr>
      <w:r>
        <w:t xml:space="preserve">свободное место на диске не менее </w:t>
      </w:r>
      <w:r w:rsidR="00E374B2">
        <w:t>1</w:t>
      </w:r>
      <w:r>
        <w:t xml:space="preserve"> </w:t>
      </w:r>
      <w:r w:rsidR="00E374B2">
        <w:t>Г</w:t>
      </w:r>
      <w:r>
        <w:t>Б</w:t>
      </w:r>
      <w:r w:rsidR="002C4568">
        <w:t>;</w:t>
      </w:r>
    </w:p>
    <w:p w14:paraId="6FBA73CF" w14:textId="472F9C8B" w:rsidR="009936EB" w:rsidRDefault="000E2026" w:rsidP="002C4568">
      <w:pPr>
        <w:pStyle w:val="a1"/>
      </w:pPr>
      <w:r>
        <w:t xml:space="preserve">постоянное </w:t>
      </w:r>
      <w:r w:rsidR="00794F0A">
        <w:t>подключение к локальной сети</w:t>
      </w:r>
      <w:r w:rsidR="000D51AA">
        <w:t xml:space="preserve"> или сети интернет</w:t>
      </w:r>
      <w:r w:rsidR="00697A27">
        <w:t>.</w:t>
      </w:r>
    </w:p>
    <w:bookmarkEnd w:id="0"/>
    <w:p w14:paraId="15980814" w14:textId="06F94ED4" w:rsidR="00AD53DD" w:rsidRDefault="000D51AA" w:rsidP="00AD53DD">
      <w:pPr>
        <w:pStyle w:val="a3"/>
      </w:pPr>
      <w:r>
        <w:t>Указанный</w:t>
      </w:r>
      <w:r w:rsidR="00EB796C">
        <w:t xml:space="preserve"> набор программных средств обеспечит эффективное функционирование оконного приложения.</w:t>
      </w:r>
    </w:p>
    <w:p w14:paraId="25A8B32A" w14:textId="24E70216" w:rsidR="00697A27" w:rsidRDefault="009936EB" w:rsidP="009936EB">
      <w:pPr>
        <w:pStyle w:val="1"/>
      </w:pPr>
      <w:r>
        <w:lastRenderedPageBreak/>
        <w:t xml:space="preserve">Проектирование </w:t>
      </w:r>
      <w:r w:rsidR="003A4373">
        <w:t>программного обеспечения</w:t>
      </w:r>
    </w:p>
    <w:p w14:paraId="77D8B9EC" w14:textId="77777777" w:rsidR="009936EB" w:rsidRDefault="009936EB" w:rsidP="009936EB">
      <w:pPr>
        <w:pStyle w:val="2"/>
      </w:pPr>
      <w:r w:rsidRPr="009936EB">
        <w:t>Проектирование интерфейса пользователя</w:t>
      </w:r>
    </w:p>
    <w:p w14:paraId="7D9E3BE2" w14:textId="7FC37929" w:rsidR="005B1F23" w:rsidRDefault="005B1F23" w:rsidP="005B1F23">
      <w:pPr>
        <w:pStyle w:val="a3"/>
      </w:pPr>
      <w:r>
        <w:t xml:space="preserve">В рамках разработки оконного приложения создан интерфейс пользователя в виде </w:t>
      </w:r>
      <w:r w:rsidR="00424E30">
        <w:t xml:space="preserve">набора </w:t>
      </w:r>
      <w:r>
        <w:rPr>
          <w:lang w:val="en-US"/>
        </w:rPr>
        <w:t>wireframe</w:t>
      </w:r>
      <w:r w:rsidRPr="005B1F23">
        <w:t xml:space="preserve"> </w:t>
      </w:r>
      <w:r>
        <w:t xml:space="preserve">при помощи инструмента </w:t>
      </w:r>
      <w:r w:rsidR="00D00DB5">
        <w:rPr>
          <w:lang w:val="en-US"/>
        </w:rPr>
        <w:t>draw</w:t>
      </w:r>
      <w:r w:rsidRPr="005B1F23">
        <w:t>.</w:t>
      </w:r>
      <w:r w:rsidR="00D00DB5">
        <w:rPr>
          <w:lang w:val="en-US"/>
        </w:rPr>
        <w:t>io</w:t>
      </w:r>
      <w:r w:rsidR="00D00DB5" w:rsidRPr="00D00DB5">
        <w:t>.</w:t>
      </w:r>
      <w:r>
        <w:t xml:space="preserve"> Эти визуальные представл</w:t>
      </w:r>
      <w:r w:rsidR="00071F93">
        <w:t>ения</w:t>
      </w:r>
      <w:r>
        <w:t xml:space="preserve"> позволяют </w:t>
      </w:r>
      <w:r w:rsidR="00424E30">
        <w:t>представить</w:t>
      </w:r>
      <w:r>
        <w:t xml:space="preserve"> структуру приложения, его основные элементы и функциональность.</w:t>
      </w:r>
    </w:p>
    <w:p w14:paraId="2CB038DD" w14:textId="4D7204C2" w:rsidR="005B1F23" w:rsidRDefault="00424E30" w:rsidP="0079208C">
      <w:pPr>
        <w:pStyle w:val="a3"/>
      </w:pPr>
      <w:r>
        <w:rPr>
          <w:lang w:val="en-US"/>
        </w:rPr>
        <w:t>Wireframe</w:t>
      </w:r>
      <w:r w:rsidR="005B1F23">
        <w:t xml:space="preserve"> страниц «</w:t>
      </w:r>
      <w:r w:rsidR="0087530A">
        <w:t>Авторизация</w:t>
      </w:r>
      <w:r w:rsidR="005B1F23">
        <w:t>»</w:t>
      </w:r>
      <w:r w:rsidR="0087530A">
        <w:t>, «Турниры», «Создание турнира», «Редактирование турнира»</w:t>
      </w:r>
      <w:r w:rsidR="005B1F23">
        <w:t xml:space="preserve"> предста</w:t>
      </w:r>
      <w:r w:rsidR="0087530A">
        <w:t xml:space="preserve">влен </w:t>
      </w:r>
      <w:r w:rsidR="005B1F23">
        <w:t>на рисунке 2.</w:t>
      </w:r>
    </w:p>
    <w:p w14:paraId="48E5857A" w14:textId="7AA57CB2" w:rsidR="0079208C" w:rsidRDefault="00C708F9" w:rsidP="00C708F9">
      <w:pPr>
        <w:pStyle w:val="afd"/>
      </w:pPr>
      <w:r w:rsidRPr="00C708F9">
        <w:drawing>
          <wp:inline distT="0" distB="0" distL="0" distR="0" wp14:anchorId="39ADA96F" wp14:editId="202E232C">
            <wp:extent cx="5939790" cy="4140835"/>
            <wp:effectExtent l="0" t="0" r="3810" b="0"/>
            <wp:docPr id="101066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644D" w14:textId="68DFC559" w:rsidR="0079208C" w:rsidRPr="00A40562" w:rsidRDefault="0079208C" w:rsidP="0079208C">
      <w:pPr>
        <w:pStyle w:val="afe"/>
      </w:pPr>
      <w:r w:rsidRPr="009A30BD">
        <w:t xml:space="preserve">Рисунок </w:t>
      </w:r>
      <w:r>
        <w:t>2</w:t>
      </w:r>
      <w:r w:rsidRPr="009A30BD">
        <w:t xml:space="preserve"> – </w:t>
      </w:r>
      <w:r w:rsidR="00A40562">
        <w:rPr>
          <w:lang w:val="en-US"/>
        </w:rPr>
        <w:t>Wireframe</w:t>
      </w:r>
      <w:r w:rsidR="00A40562" w:rsidRPr="00A40562">
        <w:t xml:space="preserve"> </w:t>
      </w:r>
      <w:r w:rsidR="00A40562">
        <w:t>основных окон подсистемы</w:t>
      </w:r>
    </w:p>
    <w:p w14:paraId="26E7B58E" w14:textId="64A0D17D" w:rsidR="007B472B" w:rsidRDefault="007B472B" w:rsidP="007B472B">
      <w:pPr>
        <w:pStyle w:val="a3"/>
      </w:pPr>
      <w:r>
        <w:t>Для оконного приложения были выбраны следующие цвета:</w:t>
      </w:r>
    </w:p>
    <w:p w14:paraId="51BFFD1A" w14:textId="6C5FA25F" w:rsidR="007B472B" w:rsidRDefault="00B028C0" w:rsidP="00B028C0">
      <w:pPr>
        <w:pStyle w:val="a1"/>
      </w:pPr>
      <w:r>
        <w:t xml:space="preserve">основной цвет: </w:t>
      </w:r>
      <w:r w:rsidRPr="00B028C0">
        <w:t>#FF1976D2</w:t>
      </w:r>
      <w:r w:rsidR="002C4568">
        <w:t>;</w:t>
      </w:r>
    </w:p>
    <w:p w14:paraId="3DC4FD27" w14:textId="0BD0DCD2" w:rsidR="00B028C0" w:rsidRDefault="00B028C0" w:rsidP="00B028C0">
      <w:pPr>
        <w:pStyle w:val="a1"/>
      </w:pPr>
      <w:r>
        <w:lastRenderedPageBreak/>
        <w:t xml:space="preserve">цвет фона: </w:t>
      </w:r>
      <w:r w:rsidR="009B2F2D" w:rsidRPr="009B2F2D">
        <w:t>#FFF5F5F5</w:t>
      </w:r>
      <w:r w:rsidR="002C4568">
        <w:t>;</w:t>
      </w:r>
    </w:p>
    <w:p w14:paraId="51CDBD54" w14:textId="27621BF8" w:rsidR="00B028C0" w:rsidRDefault="00B028C0" w:rsidP="00B028C0">
      <w:pPr>
        <w:pStyle w:val="a1"/>
      </w:pPr>
      <w:r>
        <w:t xml:space="preserve">основной цвет текста: </w:t>
      </w:r>
      <w:r w:rsidR="009B2F2D" w:rsidRPr="009B2F2D">
        <w:t>#FF333333</w:t>
      </w:r>
      <w:r w:rsidR="002C4568">
        <w:t>;</w:t>
      </w:r>
    </w:p>
    <w:p w14:paraId="758839D3" w14:textId="37274677" w:rsidR="00B028C0" w:rsidRDefault="00B028C0" w:rsidP="00B028C0">
      <w:pPr>
        <w:pStyle w:val="a1"/>
      </w:pPr>
      <w:r>
        <w:t xml:space="preserve">вторичный цвет текста: </w:t>
      </w:r>
      <w:r w:rsidR="009B2F2D" w:rsidRPr="009B2F2D">
        <w:t>#FF666666</w:t>
      </w:r>
      <w:r>
        <w:t>.</w:t>
      </w:r>
    </w:p>
    <w:p w14:paraId="45E582C5" w14:textId="77777777" w:rsidR="00C27820" w:rsidRDefault="00C27820" w:rsidP="00C27820">
      <w:pPr>
        <w:pStyle w:val="2"/>
      </w:pPr>
      <w:r w:rsidRPr="009936EB">
        <w:t xml:space="preserve">Разработка архитектуры </w:t>
      </w:r>
      <w:r>
        <w:t>программного обеспечения</w:t>
      </w:r>
    </w:p>
    <w:p w14:paraId="73D77E3A" w14:textId="41ED3BA4" w:rsidR="00C27820" w:rsidRDefault="00C27820" w:rsidP="00C27820">
      <w:pPr>
        <w:pStyle w:val="a3"/>
      </w:pPr>
      <w:r>
        <w:t>Архитектура построена на основе клиент-серверной модели и включает в себя несколько ключевых компонентов: оконное приложение</w:t>
      </w:r>
      <w:r w:rsidRPr="00F25997">
        <w:t xml:space="preserve">, БД, </w:t>
      </w:r>
      <w:r w:rsidRPr="00F25997">
        <w:rPr>
          <w:lang w:val="en-US"/>
        </w:rPr>
        <w:t>API</w:t>
      </w:r>
      <w:r w:rsidRPr="00F25997">
        <w:t>,</w:t>
      </w:r>
      <w:r w:rsidRPr="005B1F23">
        <w:t xml:space="preserve"> </w:t>
      </w:r>
      <w:r>
        <w:t>позволяющий клиенту взаимодействовать с сервером. Диаграмма развертывания изображена на рисунке 3.</w:t>
      </w:r>
    </w:p>
    <w:p w14:paraId="2D126A63" w14:textId="5CB88318" w:rsidR="00C27820" w:rsidRDefault="007D19CA" w:rsidP="007D19CA">
      <w:pPr>
        <w:pStyle w:val="afd"/>
      </w:pPr>
      <w:r w:rsidRPr="007D19CA">
        <w:drawing>
          <wp:inline distT="0" distB="0" distL="0" distR="0" wp14:anchorId="2D8A0B82" wp14:editId="0DC09E0A">
            <wp:extent cx="5939790" cy="2037080"/>
            <wp:effectExtent l="0" t="0" r="3810" b="1270"/>
            <wp:docPr id="91892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9CE" w14:textId="73A45BCE" w:rsidR="00C27820" w:rsidRDefault="00C27820" w:rsidP="00C27820">
      <w:pPr>
        <w:pStyle w:val="afe"/>
      </w:pPr>
      <w:r>
        <w:t xml:space="preserve">Рисунок 3 </w:t>
      </w:r>
      <w:r w:rsidRPr="009A30BD">
        <w:t>–</w:t>
      </w:r>
      <w:r>
        <w:t xml:space="preserve"> Диаграмма развертывания</w:t>
      </w:r>
    </w:p>
    <w:p w14:paraId="6DC304B9" w14:textId="3D22D841" w:rsidR="009936EB" w:rsidRDefault="009936EB" w:rsidP="009936EB">
      <w:pPr>
        <w:pStyle w:val="2"/>
        <w:rPr>
          <w:lang w:val="en-US"/>
        </w:rPr>
      </w:pPr>
      <w:r w:rsidRPr="009936EB">
        <w:t xml:space="preserve">Проектирование </w:t>
      </w:r>
      <w:r w:rsidR="003A4373">
        <w:t>базы данных</w:t>
      </w:r>
    </w:p>
    <w:p w14:paraId="7E12DDA0" w14:textId="30747EDF" w:rsidR="00C27820" w:rsidRPr="00D37919" w:rsidRDefault="00951CF9" w:rsidP="0079208C">
      <w:pPr>
        <w:pStyle w:val="a3"/>
      </w:pPr>
      <w:r>
        <w:t xml:space="preserve">В рамках проектирования подсистемы </w:t>
      </w:r>
      <w:r w:rsidRPr="00F25997">
        <w:t xml:space="preserve">требуется разработать БД для </w:t>
      </w:r>
      <w:r w:rsidR="002F6103" w:rsidRPr="00F25997">
        <w:t xml:space="preserve">хранения данных о турнирах, </w:t>
      </w:r>
      <w:r w:rsidR="008602C6" w:rsidRPr="00F25997">
        <w:t>их участниках</w:t>
      </w:r>
      <w:r w:rsidR="00B86C08" w:rsidRPr="00F25997">
        <w:t xml:space="preserve"> и турнирах</w:t>
      </w:r>
      <w:r w:rsidR="008602C6" w:rsidRPr="00F25997">
        <w:t xml:space="preserve">, </w:t>
      </w:r>
      <w:r w:rsidR="002F6103" w:rsidRPr="00F25997">
        <w:t>турнирных сетках и пользователях.</w:t>
      </w:r>
      <w:r w:rsidR="008602C6" w:rsidRPr="00F25997">
        <w:t xml:space="preserve"> </w:t>
      </w:r>
    </w:p>
    <w:p w14:paraId="5E896D72" w14:textId="77777777" w:rsidR="00783D31" w:rsidRPr="00F6387D" w:rsidRDefault="00783D31" w:rsidP="00783D31">
      <w:pPr>
        <w:pStyle w:val="a3"/>
      </w:pPr>
      <w:r>
        <w:t xml:space="preserve">БД спроектирована с учетом нормализации до третьей нормальной формы, что минимизирует избыточность данных и обеспечивает целостность информации. </w:t>
      </w:r>
    </w:p>
    <w:p w14:paraId="09FD8950" w14:textId="77777777" w:rsidR="00783D31" w:rsidRPr="00783D31" w:rsidRDefault="00783D31" w:rsidP="0079208C">
      <w:pPr>
        <w:pStyle w:val="a3"/>
      </w:pPr>
    </w:p>
    <w:p w14:paraId="0C02F884" w14:textId="05BD2286" w:rsidR="009A30BD" w:rsidRDefault="008602C6" w:rsidP="0079208C">
      <w:pPr>
        <w:pStyle w:val="a3"/>
      </w:pPr>
      <w:r w:rsidRPr="00F25997">
        <w:lastRenderedPageBreak/>
        <w:t xml:space="preserve">На рисунке </w:t>
      </w:r>
      <w:r w:rsidR="00C27820" w:rsidRPr="00F25997">
        <w:t>4</w:t>
      </w:r>
      <w:r w:rsidRPr="00F25997">
        <w:t xml:space="preserve"> в виде ERD показана физическая</w:t>
      </w:r>
      <w:r w:rsidRPr="002F6103">
        <w:t xml:space="preserve"> модель предметной области</w:t>
      </w:r>
      <w:r>
        <w:t xml:space="preserve">, </w:t>
      </w:r>
      <w:r w:rsidR="002F6103" w:rsidRPr="002F6103">
        <w:t>создан</w:t>
      </w:r>
      <w:r>
        <w:t>ная</w:t>
      </w:r>
      <w:r w:rsidR="002F6103" w:rsidRPr="002F6103">
        <w:t xml:space="preserve"> при помощи MySQL Workbench. </w:t>
      </w:r>
    </w:p>
    <w:p w14:paraId="6F76362F" w14:textId="52123DF1" w:rsidR="009A30BD" w:rsidRDefault="00C614BB" w:rsidP="000839ED">
      <w:pPr>
        <w:pStyle w:val="afd"/>
      </w:pPr>
      <w:r w:rsidRPr="00C614BB">
        <w:drawing>
          <wp:inline distT="0" distB="0" distL="0" distR="0" wp14:anchorId="20DF2AA9" wp14:editId="414A760C">
            <wp:extent cx="5939790" cy="6169660"/>
            <wp:effectExtent l="0" t="0" r="3810" b="2540"/>
            <wp:docPr id="95640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875" w14:textId="5559494C" w:rsidR="00C27820" w:rsidRPr="00E71FC1" w:rsidRDefault="009A30BD" w:rsidP="00C27820">
      <w:pPr>
        <w:pStyle w:val="afe"/>
      </w:pPr>
      <w:r w:rsidRPr="009A30BD">
        <w:t xml:space="preserve">Рисунок </w:t>
      </w:r>
      <w:r w:rsidR="00C27820">
        <w:t>4</w:t>
      </w:r>
      <w:r w:rsidRPr="009A30BD">
        <w:t xml:space="preserve"> –</w:t>
      </w:r>
      <w:r w:rsidR="00071F93">
        <w:t xml:space="preserve"> </w:t>
      </w:r>
      <w:r w:rsidRPr="009A30BD">
        <w:t>Физическая модель</w:t>
      </w:r>
      <w:r w:rsidR="00071F93">
        <w:t xml:space="preserve"> БД</w:t>
      </w:r>
    </w:p>
    <w:p w14:paraId="0713BD5E" w14:textId="6902EF26" w:rsidR="002550B1" w:rsidRDefault="002550B1">
      <w:pPr>
        <w:spacing w:after="160" w:line="259" w:lineRule="auto"/>
        <w:jc w:val="left"/>
      </w:pPr>
      <w:r>
        <w:br w:type="page"/>
      </w:r>
    </w:p>
    <w:p w14:paraId="309D6623" w14:textId="566E7B0B" w:rsidR="00E71FC1" w:rsidRDefault="002550B1" w:rsidP="00D37919">
      <w:pPr>
        <w:pStyle w:val="1"/>
        <w:jc w:val="both"/>
      </w:pPr>
      <w:r w:rsidRPr="002550B1">
        <w:lastRenderedPageBreak/>
        <w:t>Разработка и интеграция модулей программного обеспечения</w:t>
      </w:r>
    </w:p>
    <w:p w14:paraId="20590FB4" w14:textId="765BDB55" w:rsidR="002550B1" w:rsidRDefault="002550B1" w:rsidP="00DE79DA">
      <w:pPr>
        <w:pStyle w:val="2"/>
      </w:pPr>
      <w:r w:rsidRPr="002550B1">
        <w:t>Разработка программных модулей</w:t>
      </w:r>
    </w:p>
    <w:p w14:paraId="15261C69" w14:textId="12302ED6" w:rsidR="002F1157" w:rsidRDefault="002F1157" w:rsidP="002F1157">
      <w:pPr>
        <w:pStyle w:val="a3"/>
      </w:pPr>
      <w:r>
        <w:t>В ходе проектирования разработаны</w:t>
      </w:r>
      <w:r w:rsidR="00C109A9">
        <w:t xml:space="preserve"> БД в </w:t>
      </w:r>
      <w:r w:rsidR="00C109A9">
        <w:rPr>
          <w:lang w:val="en-US"/>
        </w:rPr>
        <w:t>MySQL</w:t>
      </w:r>
      <w:r w:rsidR="00C109A9" w:rsidRPr="00C109A9">
        <w:t xml:space="preserve"> </w:t>
      </w:r>
      <w:r w:rsidR="00C109A9">
        <w:rPr>
          <w:lang w:val="en-US"/>
        </w:rPr>
        <w:t>Workbench</w:t>
      </w:r>
      <w:r w:rsidR="00C109A9" w:rsidRPr="00C109A9">
        <w:t>,</w:t>
      </w:r>
      <w:r w:rsidR="00B30BA5">
        <w:t xml:space="preserve"> </w:t>
      </w:r>
      <w:r w:rsidR="00B30BA5">
        <w:rPr>
          <w:lang w:val="en-US"/>
        </w:rPr>
        <w:t>Web</w:t>
      </w:r>
      <w:r w:rsidR="00B30BA5" w:rsidRPr="00C109A9">
        <w:t>-</w:t>
      </w:r>
      <w:r w:rsidR="00B30BA5">
        <w:rPr>
          <w:lang w:val="en-US"/>
        </w:rPr>
        <w:t>API</w:t>
      </w:r>
      <w:r w:rsidR="00B30BA5">
        <w:t>,</w:t>
      </w:r>
      <w:r>
        <w:t xml:space="preserve"> </w:t>
      </w:r>
      <w:r w:rsidRPr="00B30BA5">
        <w:t xml:space="preserve">оконное приложение </w:t>
      </w:r>
      <w:r w:rsidRPr="00B30BA5">
        <w:rPr>
          <w:lang w:val="en-US"/>
        </w:rPr>
        <w:t>WPF</w:t>
      </w:r>
      <w:r w:rsidR="0026487B" w:rsidRPr="00B30BA5">
        <w:t xml:space="preserve"> </w:t>
      </w:r>
      <w:r w:rsidRPr="00B30BA5">
        <w:t xml:space="preserve">на </w:t>
      </w:r>
      <w:r w:rsidRPr="00B30BA5">
        <w:rPr>
          <w:lang w:val="en-US"/>
        </w:rPr>
        <w:t>C</w:t>
      </w:r>
      <w:r w:rsidRPr="00B30BA5">
        <w:t xml:space="preserve"># в </w:t>
      </w:r>
      <w:r w:rsidRPr="00B30BA5">
        <w:rPr>
          <w:lang w:val="en-US"/>
        </w:rPr>
        <w:t>Visual</w:t>
      </w:r>
      <w:r w:rsidRPr="00B30BA5">
        <w:t xml:space="preserve"> </w:t>
      </w:r>
      <w:r w:rsidRPr="00B30BA5">
        <w:rPr>
          <w:lang w:val="en-US"/>
        </w:rPr>
        <w:t>Studio</w:t>
      </w:r>
      <w:r w:rsidR="002D5751" w:rsidRPr="00B30BA5">
        <w:t xml:space="preserve"> 2022</w:t>
      </w:r>
      <w:r w:rsidRPr="002F1157">
        <w:t>.</w:t>
      </w:r>
    </w:p>
    <w:p w14:paraId="461EFFBB" w14:textId="237C57F4" w:rsidR="00430C79" w:rsidRDefault="00430C79" w:rsidP="002F1157">
      <w:pPr>
        <w:pStyle w:val="a3"/>
      </w:pPr>
      <w:r>
        <w:t>Приложени</w:t>
      </w:r>
      <w:r w:rsidR="00F6387D">
        <w:t>е</w:t>
      </w:r>
      <w:r>
        <w:t xml:space="preserve"> разрабатывается с использованием паттерна проектирования </w:t>
      </w:r>
      <w:r>
        <w:rPr>
          <w:lang w:val="en-US"/>
        </w:rPr>
        <w:t>MVVM</w:t>
      </w:r>
      <w:r w:rsidRPr="00430C79">
        <w:t>.</w:t>
      </w:r>
      <w:r w:rsidR="00F6387D">
        <w:t xml:space="preserve"> Для передачи данных между клиентом и сервером используются </w:t>
      </w:r>
      <w:r w:rsidR="00F6387D">
        <w:rPr>
          <w:lang w:val="en-US"/>
        </w:rPr>
        <w:t>DTO</w:t>
      </w:r>
      <w:r w:rsidR="00F6387D" w:rsidRPr="00F6387D">
        <w:t xml:space="preserve">, </w:t>
      </w:r>
      <w:r w:rsidR="00F6387D">
        <w:t xml:space="preserve">которые обеспечивают сериализацию и </w:t>
      </w:r>
      <w:r w:rsidR="00F6387D" w:rsidRPr="00F6387D">
        <w:t>десериализацию</w:t>
      </w:r>
      <w:r w:rsidR="00F6387D">
        <w:t xml:space="preserve"> объектов при сетевом взаимодействии.</w:t>
      </w:r>
    </w:p>
    <w:p w14:paraId="3914D9BF" w14:textId="1D81D64A" w:rsidR="002F1157" w:rsidRPr="009705A6" w:rsidRDefault="002F1157" w:rsidP="002F1157">
      <w:pPr>
        <w:pStyle w:val="a3"/>
      </w:pPr>
      <w:r>
        <w:t xml:space="preserve">Взаимодействие приложения с сервером осуществляется при помощи </w:t>
      </w:r>
      <w:r>
        <w:rPr>
          <w:lang w:val="en-US"/>
        </w:rPr>
        <w:t>HTTP</w:t>
      </w:r>
      <w:r w:rsidRPr="007772DE">
        <w:t>-</w:t>
      </w:r>
      <w:r>
        <w:t xml:space="preserve">запросов к </w:t>
      </w:r>
      <w:r w:rsidR="00210193">
        <w:rPr>
          <w:lang w:val="en-US"/>
        </w:rPr>
        <w:t>Web</w:t>
      </w:r>
      <w:r w:rsidR="00210193" w:rsidRPr="00210193">
        <w:t>-</w:t>
      </w:r>
      <w:r>
        <w:rPr>
          <w:lang w:val="en-US"/>
        </w:rPr>
        <w:t>API</w:t>
      </w:r>
      <w:r w:rsidR="00210193">
        <w:t xml:space="preserve"> с использованием библиотеки </w:t>
      </w:r>
      <w:r w:rsidR="00210193">
        <w:rPr>
          <w:lang w:val="en-US"/>
        </w:rPr>
        <w:t>Entity</w:t>
      </w:r>
      <w:r w:rsidR="00210193" w:rsidRPr="00210193">
        <w:t xml:space="preserve"> </w:t>
      </w:r>
      <w:r w:rsidR="00210193">
        <w:rPr>
          <w:lang w:val="en-US"/>
        </w:rPr>
        <w:t>Framework</w:t>
      </w:r>
      <w:r w:rsidR="00210193" w:rsidRPr="00210193">
        <w:t xml:space="preserve"> </w:t>
      </w:r>
      <w:r w:rsidR="00210193">
        <w:rPr>
          <w:lang w:val="en-US"/>
        </w:rPr>
        <w:t>Core</w:t>
      </w:r>
      <w:r w:rsidR="00354C83" w:rsidRPr="00354C83">
        <w:t>.</w:t>
      </w:r>
      <w:r w:rsidR="00354C83">
        <w:t xml:space="preserve"> С помощью данной библиотеки реализованы модели</w:t>
      </w:r>
      <w:r w:rsidR="009B2BD3">
        <w:t xml:space="preserve"> и</w:t>
      </w:r>
      <w:r w:rsidR="00354C83">
        <w:t xml:space="preserve"> контекст БД. О</w:t>
      </w:r>
      <w:r>
        <w:t>твет</w:t>
      </w:r>
      <w:r w:rsidR="007772DE">
        <w:t xml:space="preserve">ы возвращаются в </w:t>
      </w:r>
      <w:r w:rsidR="006736A1">
        <w:t xml:space="preserve">виде </w:t>
      </w:r>
      <w:r w:rsidR="006736A1">
        <w:rPr>
          <w:lang w:val="en-US"/>
        </w:rPr>
        <w:t>HTTP</w:t>
      </w:r>
      <w:r w:rsidR="006736A1" w:rsidRPr="006736A1">
        <w:t>-</w:t>
      </w:r>
      <w:r w:rsidR="006736A1">
        <w:t>статуса и ссылки на созданный объект</w:t>
      </w:r>
      <w:r w:rsidR="00E2413F" w:rsidRPr="00E2413F">
        <w:t xml:space="preserve">. </w:t>
      </w:r>
      <w:r w:rsidR="00E2413F">
        <w:t xml:space="preserve">Для </w:t>
      </w:r>
      <w:r w:rsidR="00E52FA0">
        <w:t>выполнения</w:t>
      </w:r>
      <w:r w:rsidR="00E2413F" w:rsidRPr="00F25997">
        <w:t xml:space="preserve"> </w:t>
      </w:r>
      <w:r w:rsidR="00E2413F" w:rsidRPr="00F25997">
        <w:rPr>
          <w:lang w:val="en-US"/>
        </w:rPr>
        <w:t>HTTP</w:t>
      </w:r>
      <w:r w:rsidR="00E2413F" w:rsidRPr="00F25997">
        <w:t>-запросов</w:t>
      </w:r>
      <w:r w:rsidR="00E2413F">
        <w:t xml:space="preserve"> использован</w:t>
      </w:r>
      <w:r w:rsidR="00783D31" w:rsidRPr="00D37919">
        <w:t xml:space="preserve"> </w:t>
      </w:r>
      <w:r w:rsidR="00783D31">
        <w:rPr>
          <w:lang w:val="en-US"/>
        </w:rPr>
        <w:t>HttpClient</w:t>
      </w:r>
      <w:r w:rsidR="00E2413F" w:rsidRPr="00E2413F">
        <w:t xml:space="preserve">. </w:t>
      </w:r>
      <w:r w:rsidR="00E2413F">
        <w:t xml:space="preserve">Код метода создания записи о </w:t>
      </w:r>
      <w:r w:rsidR="00E2413F" w:rsidRPr="00B30BA5">
        <w:t>турнире в БД</w:t>
      </w:r>
      <w:r w:rsidR="00E2413F">
        <w:t xml:space="preserve"> отправкой </w:t>
      </w:r>
      <w:r w:rsidR="00E2413F">
        <w:rPr>
          <w:lang w:val="en-US"/>
        </w:rPr>
        <w:t>POST</w:t>
      </w:r>
      <w:r w:rsidR="00E2413F" w:rsidRPr="00E2413F">
        <w:t>-</w:t>
      </w:r>
      <w:r w:rsidR="00E2413F">
        <w:t>запроса на сервер представлен листингом 1.</w:t>
      </w:r>
    </w:p>
    <w:p w14:paraId="5A41D635" w14:textId="1BC44E48" w:rsidR="00E2413F" w:rsidRPr="005D44A3" w:rsidRDefault="00E2413F" w:rsidP="00ED75E0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1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r w:rsidR="00D40FA6">
        <w:rPr>
          <w:lang w:val="en-US"/>
        </w:rPr>
        <w:t>PostTournament</w:t>
      </w:r>
    </w:p>
    <w:p w14:paraId="280E6E04" w14:textId="127F123A" w:rsidR="00FF6248" w:rsidRPr="005D44A3" w:rsidRDefault="00FF6248" w:rsidP="00FF6248">
      <w:pPr>
        <w:pStyle w:val="aff0"/>
        <w:rPr>
          <w:lang w:val="en-US"/>
        </w:rPr>
      </w:pPr>
      <w:r w:rsidRPr="005D44A3">
        <w:rPr>
          <w:lang w:val="en-US"/>
        </w:rPr>
        <w:t>[</w:t>
      </w:r>
      <w:r w:rsidRPr="00FF6248">
        <w:rPr>
          <w:lang w:val="en-US"/>
        </w:rPr>
        <w:t>HttpPost</w:t>
      </w:r>
      <w:r w:rsidRPr="005D44A3">
        <w:rPr>
          <w:lang w:val="en-US"/>
        </w:rPr>
        <w:t>]</w:t>
      </w:r>
    </w:p>
    <w:p w14:paraId="4C9F49BF" w14:textId="5E3AFE4C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>public async Task&lt;IActionResult&gt; PostTournament(TournamentDto tournamentDto)</w:t>
      </w:r>
    </w:p>
    <w:p w14:paraId="15DD0A5E" w14:textId="6380C60E" w:rsidR="00FF6248" w:rsidRDefault="00FF6248" w:rsidP="00FF6248">
      <w:pPr>
        <w:pStyle w:val="aff0"/>
      </w:pPr>
      <w:r w:rsidRPr="009705A6">
        <w:t>{</w:t>
      </w:r>
    </w:p>
    <w:p w14:paraId="2F027CA0" w14:textId="7BDB8BCD" w:rsidR="00FF6248" w:rsidRPr="00FF6248" w:rsidRDefault="00FF6248" w:rsidP="00FF6248">
      <w:pPr>
        <w:pStyle w:val="aff0"/>
      </w:pPr>
      <w:r w:rsidRPr="00FF6248">
        <w:t xml:space="preserve">  </w:t>
      </w:r>
      <w:r>
        <w:t xml:space="preserve">  </w:t>
      </w:r>
    </w:p>
    <w:p w14:paraId="5918F1D4" w14:textId="362F9A13" w:rsidR="00FF6248" w:rsidRPr="00FF6248" w:rsidRDefault="00FF6248" w:rsidP="00FF6248">
      <w:pPr>
        <w:pStyle w:val="aff0"/>
      </w:pPr>
      <w:r>
        <w:t xml:space="preserve">    </w:t>
      </w:r>
      <w:r w:rsidRPr="00FF6248">
        <w:t>//Создание нового объекта Tournament на основе данных из DTO</w:t>
      </w:r>
    </w:p>
    <w:p w14:paraId="5BE373CA" w14:textId="57B42D18" w:rsidR="00FF6248" w:rsidRPr="00FF6248" w:rsidRDefault="00FF6248" w:rsidP="00FF6248">
      <w:pPr>
        <w:pStyle w:val="aff0"/>
        <w:rPr>
          <w:lang w:val="en-US"/>
        </w:rPr>
      </w:pPr>
      <w:r w:rsidRPr="00FF6248">
        <w:t xml:space="preserve">    </w:t>
      </w:r>
      <w:r w:rsidRPr="00FF6248">
        <w:rPr>
          <w:lang w:val="en-US"/>
        </w:rPr>
        <w:t>var tournament = new Tournament</w:t>
      </w:r>
    </w:p>
    <w:p w14:paraId="3FDDFCB3" w14:textId="70886550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{</w:t>
      </w:r>
    </w:p>
    <w:p w14:paraId="42344395" w14:textId="2927A241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Id = tournamentDto.Id,</w:t>
      </w:r>
    </w:p>
    <w:p w14:paraId="6A117BD3" w14:textId="0DA1099E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Name = tournamentDto.Name,</w:t>
      </w:r>
    </w:p>
    <w:p w14:paraId="3BC83F8B" w14:textId="7FF12059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Description = tournamentDto.Description,</w:t>
      </w:r>
    </w:p>
    <w:p w14:paraId="0C3A94EF" w14:textId="6559639F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StartDate = tournamentDto.StartDate,</w:t>
      </w:r>
    </w:p>
    <w:p w14:paraId="3E705BB5" w14:textId="69AA994F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EndDate = tournamentDto.EndDate,</w:t>
      </w:r>
    </w:p>
    <w:p w14:paraId="777B0225" w14:textId="6B22E38B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Address = tournamentDto.Address,</w:t>
      </w:r>
    </w:p>
    <w:p w14:paraId="450E4C03" w14:textId="1684A8DA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OrganizerId = tournamentDto.OrganizerId</w:t>
      </w:r>
    </w:p>
    <w:p w14:paraId="5086F19F" w14:textId="608709CF" w:rsidR="00FF6248" w:rsidRDefault="00FF6248" w:rsidP="00FF6248">
      <w:pPr>
        <w:pStyle w:val="aff0"/>
      </w:pPr>
      <w:r w:rsidRPr="00FF6248">
        <w:rPr>
          <w:lang w:val="en-US"/>
        </w:rPr>
        <w:lastRenderedPageBreak/>
        <w:t xml:space="preserve">    </w:t>
      </w:r>
      <w:r w:rsidRPr="009705A6">
        <w:t>};</w:t>
      </w:r>
    </w:p>
    <w:p w14:paraId="4A821A1F" w14:textId="77777777" w:rsidR="00EC53A6" w:rsidRPr="00EC53A6" w:rsidRDefault="00EC53A6" w:rsidP="00FF6248">
      <w:pPr>
        <w:pStyle w:val="aff0"/>
      </w:pPr>
    </w:p>
    <w:p w14:paraId="63F03521" w14:textId="29C0A7B5" w:rsidR="00FF6248" w:rsidRPr="00EC53A6" w:rsidRDefault="00EC53A6" w:rsidP="00FF6248">
      <w:pPr>
        <w:pStyle w:val="aff0"/>
      </w:pPr>
      <w:r>
        <w:t xml:space="preserve">    </w:t>
      </w:r>
      <w:r w:rsidRPr="00EC53A6">
        <w:t>//Добавление турнира в контекст базы данных</w:t>
      </w:r>
    </w:p>
    <w:p w14:paraId="11332110" w14:textId="4104A9A2" w:rsidR="00FF6248" w:rsidRDefault="00FF6248" w:rsidP="00FF6248">
      <w:pPr>
        <w:pStyle w:val="aff0"/>
      </w:pPr>
      <w:r w:rsidRPr="00EC53A6">
        <w:t xml:space="preserve">    </w:t>
      </w:r>
      <w:r w:rsidRPr="00FF6248">
        <w:rPr>
          <w:lang w:val="en-US"/>
        </w:rPr>
        <w:t>context</w:t>
      </w:r>
      <w:r w:rsidRPr="009705A6">
        <w:t>.</w:t>
      </w:r>
      <w:r w:rsidRPr="00FF6248">
        <w:rPr>
          <w:lang w:val="en-US"/>
        </w:rPr>
        <w:t>Tournaments</w:t>
      </w:r>
      <w:r w:rsidRPr="009705A6">
        <w:t>.</w:t>
      </w:r>
      <w:r w:rsidRPr="00FF6248">
        <w:rPr>
          <w:lang w:val="en-US"/>
        </w:rPr>
        <w:t>Add</w:t>
      </w:r>
      <w:r w:rsidRPr="009705A6">
        <w:t>(</w:t>
      </w:r>
      <w:r w:rsidRPr="00FF6248">
        <w:rPr>
          <w:lang w:val="en-US"/>
        </w:rPr>
        <w:t>tournament</w:t>
      </w:r>
      <w:r w:rsidRPr="009705A6">
        <w:t>);</w:t>
      </w:r>
    </w:p>
    <w:p w14:paraId="27383722" w14:textId="671491C2" w:rsidR="004D4C6E" w:rsidRPr="004D4C6E" w:rsidRDefault="004D4C6E" w:rsidP="00FF6248">
      <w:pPr>
        <w:pStyle w:val="aff0"/>
      </w:pPr>
      <w:r>
        <w:t xml:space="preserve">    </w:t>
      </w:r>
      <w:r w:rsidRPr="004D4C6E">
        <w:t>//Сохранение изменений в базе данных</w:t>
      </w:r>
    </w:p>
    <w:p w14:paraId="72301474" w14:textId="3F6D9857" w:rsidR="004D4C6E" w:rsidRPr="004D4C6E" w:rsidRDefault="00FF6248" w:rsidP="004D4C6E">
      <w:pPr>
        <w:pStyle w:val="aff0"/>
      </w:pPr>
      <w:r w:rsidRPr="009705A6">
        <w:t xml:space="preserve">    </w:t>
      </w:r>
      <w:r w:rsidRPr="00FF6248">
        <w:rPr>
          <w:lang w:val="en-US"/>
        </w:rPr>
        <w:t>await</w:t>
      </w:r>
      <w:r w:rsidRPr="009705A6">
        <w:t xml:space="preserve"> </w:t>
      </w:r>
      <w:r w:rsidRPr="00FF6248">
        <w:rPr>
          <w:lang w:val="en-US"/>
        </w:rPr>
        <w:t>context</w:t>
      </w:r>
      <w:r w:rsidRPr="009705A6">
        <w:t>.</w:t>
      </w:r>
      <w:r w:rsidRPr="00FF6248">
        <w:rPr>
          <w:lang w:val="en-US"/>
        </w:rPr>
        <w:t>SaveChangesAsync</w:t>
      </w:r>
      <w:r w:rsidRPr="009705A6">
        <w:t>();</w:t>
      </w:r>
    </w:p>
    <w:p w14:paraId="0BD1D1CF" w14:textId="1B28BEC8" w:rsidR="00FF6248" w:rsidRPr="004D4C6E" w:rsidRDefault="004D4C6E" w:rsidP="00FF6248">
      <w:pPr>
        <w:pStyle w:val="aff0"/>
      </w:pPr>
      <w:r w:rsidRPr="004D4C6E">
        <w:t xml:space="preserve">    //Возврат ответа 201 Created с ссылкой на созданный ресурс</w:t>
      </w:r>
    </w:p>
    <w:p w14:paraId="0B6AB291" w14:textId="19189BEB" w:rsidR="00FF6248" w:rsidRPr="00FF6248" w:rsidRDefault="00FF6248" w:rsidP="00FF6248">
      <w:pPr>
        <w:pStyle w:val="aff0"/>
        <w:rPr>
          <w:lang w:val="en-US"/>
        </w:rPr>
      </w:pPr>
      <w:r w:rsidRPr="004D4C6E">
        <w:t xml:space="preserve">    </w:t>
      </w:r>
      <w:r w:rsidRPr="00FF6248">
        <w:rPr>
          <w:lang w:val="en-US"/>
        </w:rPr>
        <w:t>return CreatedAtAction("GetTournament", new { id = tournamentDto.Id }, tournament);</w:t>
      </w:r>
    </w:p>
    <w:p w14:paraId="731BF936" w14:textId="0330F346" w:rsidR="00ED75E0" w:rsidRPr="00E2413F" w:rsidRDefault="00FF6248" w:rsidP="00FF6248">
      <w:pPr>
        <w:pStyle w:val="aff0"/>
      </w:pPr>
      <w:r>
        <w:t>}</w:t>
      </w:r>
    </w:p>
    <w:p w14:paraId="710F22AD" w14:textId="2CBAFFE0" w:rsidR="001B634D" w:rsidRDefault="001B634D" w:rsidP="001B634D">
      <w:pPr>
        <w:pStyle w:val="a3"/>
      </w:pPr>
      <w:r>
        <w:t xml:space="preserve">Для получения </w:t>
      </w:r>
      <w:r w:rsidR="004C782A">
        <w:t>списка</w:t>
      </w:r>
      <w:r>
        <w:t xml:space="preserve"> турниров в приложении разработан</w:t>
      </w:r>
      <w:r w:rsidR="00527373">
        <w:t xml:space="preserve"> метод</w:t>
      </w:r>
      <w:r w:rsidR="00DD0C5C">
        <w:t xml:space="preserve"> </w:t>
      </w:r>
      <w:r w:rsidR="00DD0C5C" w:rsidRPr="006A4077">
        <w:rPr>
          <w:lang w:val="en-US"/>
        </w:rPr>
        <w:t>LoadTournaments</w:t>
      </w:r>
      <w:r>
        <w:t xml:space="preserve">, </w:t>
      </w:r>
      <w:r w:rsidR="00C109A9">
        <w:t>код которо</w:t>
      </w:r>
      <w:r w:rsidR="004A1373">
        <w:t>го</w:t>
      </w:r>
      <w:r w:rsidR="00C109A9">
        <w:t xml:space="preserve"> </w:t>
      </w:r>
      <w:r>
        <w:t>представлен листингом 2.</w:t>
      </w:r>
    </w:p>
    <w:p w14:paraId="1D6AEAA5" w14:textId="464C48E0" w:rsidR="00FF37DD" w:rsidRPr="005D44A3" w:rsidRDefault="00FF37DD" w:rsidP="006A4077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2 – </w:t>
      </w:r>
      <w:r>
        <w:t>Код</w:t>
      </w:r>
      <w:r w:rsidRPr="005D44A3">
        <w:rPr>
          <w:lang w:val="en-US"/>
        </w:rPr>
        <w:t xml:space="preserve"> </w:t>
      </w:r>
      <w:r w:rsidR="004A1373">
        <w:t>метода</w:t>
      </w:r>
      <w:r w:rsidRPr="005D44A3">
        <w:rPr>
          <w:lang w:val="en-US"/>
        </w:rPr>
        <w:t xml:space="preserve"> </w:t>
      </w:r>
      <w:r w:rsidR="004A1373" w:rsidRPr="006A4077">
        <w:rPr>
          <w:lang w:val="en-US"/>
        </w:rPr>
        <w:t>LoadTournaments</w:t>
      </w:r>
    </w:p>
    <w:p w14:paraId="001CE605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>[RelayCommand]</w:t>
      </w:r>
    </w:p>
    <w:p w14:paraId="6FB0EF3B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>private async Task LoadTournaments()</w:t>
      </w:r>
    </w:p>
    <w:p w14:paraId="0C99CC62" w14:textId="654FB2B5" w:rsidR="006A4077" w:rsidRPr="005D44A3" w:rsidRDefault="006A4077" w:rsidP="006A4077">
      <w:pPr>
        <w:pStyle w:val="aff0"/>
        <w:tabs>
          <w:tab w:val="left" w:pos="600"/>
        </w:tabs>
        <w:rPr>
          <w:lang w:val="en-US"/>
        </w:rPr>
      </w:pPr>
      <w:r w:rsidRPr="005D44A3">
        <w:rPr>
          <w:lang w:val="en-US"/>
        </w:rPr>
        <w:t>{</w:t>
      </w:r>
    </w:p>
    <w:p w14:paraId="71D6AB16" w14:textId="1957EBE0" w:rsidR="006A4077" w:rsidRPr="005D44A3" w:rsidRDefault="006A4077" w:rsidP="006A4077">
      <w:pPr>
        <w:pStyle w:val="aff0"/>
        <w:tabs>
          <w:tab w:val="left" w:pos="600"/>
        </w:tabs>
        <w:rPr>
          <w:lang w:val="en-US"/>
        </w:rPr>
      </w:pPr>
      <w:r w:rsidRPr="005D44A3">
        <w:rPr>
          <w:lang w:val="en-US"/>
        </w:rPr>
        <w:t xml:space="preserve">    //</w:t>
      </w:r>
      <w:r w:rsidRPr="006A4077">
        <w:t>Установка</w:t>
      </w:r>
      <w:r w:rsidRPr="005D44A3">
        <w:rPr>
          <w:lang w:val="en-US"/>
        </w:rPr>
        <w:t xml:space="preserve"> </w:t>
      </w:r>
      <w:r w:rsidRPr="006A4077">
        <w:t>флага</w:t>
      </w:r>
      <w:r w:rsidRPr="005D44A3">
        <w:rPr>
          <w:lang w:val="en-US"/>
        </w:rPr>
        <w:t xml:space="preserve"> </w:t>
      </w:r>
      <w:r w:rsidRPr="006A4077">
        <w:t>загрузки</w:t>
      </w:r>
      <w:r w:rsidRPr="005D44A3">
        <w:rPr>
          <w:lang w:val="en-US"/>
        </w:rPr>
        <w:t xml:space="preserve"> </w:t>
      </w:r>
      <w:r w:rsidRPr="006A4077">
        <w:t>в</w:t>
      </w:r>
      <w:r w:rsidRPr="005D44A3">
        <w:rPr>
          <w:lang w:val="en-US"/>
        </w:rPr>
        <w:t xml:space="preserve"> true </w:t>
      </w:r>
      <w:r w:rsidRPr="006A4077">
        <w:t>для</w:t>
      </w:r>
      <w:r w:rsidRPr="005D44A3">
        <w:rPr>
          <w:lang w:val="en-US"/>
        </w:rPr>
        <w:t xml:space="preserve"> </w:t>
      </w:r>
      <w:r w:rsidRPr="006A4077">
        <w:t>отображения</w:t>
      </w:r>
      <w:r w:rsidRPr="005D44A3">
        <w:rPr>
          <w:lang w:val="en-US"/>
        </w:rPr>
        <w:t xml:space="preserve"> </w:t>
      </w:r>
      <w:r w:rsidRPr="006A4077">
        <w:t>индикатора</w:t>
      </w:r>
      <w:r w:rsidRPr="005D44A3">
        <w:rPr>
          <w:lang w:val="en-US"/>
        </w:rPr>
        <w:t xml:space="preserve"> </w:t>
      </w:r>
      <w:r w:rsidRPr="006A4077">
        <w:t>загрузки</w:t>
      </w:r>
    </w:p>
    <w:p w14:paraId="536E4E92" w14:textId="77777777" w:rsidR="006A4077" w:rsidRPr="009705A6" w:rsidRDefault="006A4077" w:rsidP="006A4077">
      <w:pPr>
        <w:pStyle w:val="aff0"/>
      </w:pPr>
      <w:r w:rsidRPr="005D44A3">
        <w:rPr>
          <w:lang w:val="en-US"/>
        </w:rPr>
        <w:t xml:space="preserve">    </w:t>
      </w:r>
      <w:r w:rsidRPr="006A4077">
        <w:rPr>
          <w:lang w:val="en-US"/>
        </w:rPr>
        <w:t>IsLoading</w:t>
      </w:r>
      <w:r w:rsidRPr="009705A6">
        <w:t xml:space="preserve"> = </w:t>
      </w:r>
      <w:r w:rsidRPr="006A4077">
        <w:rPr>
          <w:lang w:val="en-US"/>
        </w:rPr>
        <w:t>true</w:t>
      </w:r>
      <w:r w:rsidRPr="009705A6">
        <w:t>;</w:t>
      </w:r>
    </w:p>
    <w:p w14:paraId="49C92050" w14:textId="77777777" w:rsidR="006A4077" w:rsidRPr="009705A6" w:rsidRDefault="006A4077" w:rsidP="006A4077">
      <w:pPr>
        <w:pStyle w:val="aff0"/>
      </w:pPr>
    </w:p>
    <w:p w14:paraId="43E97EC5" w14:textId="77777777" w:rsidR="006A4077" w:rsidRPr="009705A6" w:rsidRDefault="006A4077" w:rsidP="006A4077">
      <w:pPr>
        <w:pStyle w:val="aff0"/>
      </w:pPr>
      <w:r w:rsidRPr="009705A6">
        <w:t xml:space="preserve">    </w:t>
      </w:r>
      <w:r w:rsidRPr="006A4077">
        <w:rPr>
          <w:lang w:val="en-US"/>
        </w:rPr>
        <w:t>try</w:t>
      </w:r>
    </w:p>
    <w:p w14:paraId="1C78A788" w14:textId="003D346F" w:rsidR="006A4077" w:rsidRPr="006A4077" w:rsidRDefault="006A4077" w:rsidP="006A4077">
      <w:pPr>
        <w:pStyle w:val="aff0"/>
      </w:pPr>
      <w:r w:rsidRPr="009705A6">
        <w:t xml:space="preserve">    {</w:t>
      </w:r>
    </w:p>
    <w:p w14:paraId="6FB12002" w14:textId="47114650" w:rsidR="006A4077" w:rsidRPr="006A4077" w:rsidRDefault="006A4077" w:rsidP="006A4077">
      <w:pPr>
        <w:pStyle w:val="aff0"/>
      </w:pPr>
      <w:r w:rsidRPr="006A4077">
        <w:t xml:space="preserve">        // Асинхронное получение списка турниров из сервиса</w:t>
      </w:r>
    </w:p>
    <w:p w14:paraId="7543D320" w14:textId="4AFFCB1B" w:rsidR="006A4077" w:rsidRPr="009705A6" w:rsidRDefault="006A4077" w:rsidP="006A4077">
      <w:pPr>
        <w:pStyle w:val="aff0"/>
        <w:rPr>
          <w:lang w:val="en-US"/>
        </w:rPr>
      </w:pPr>
      <w:r w:rsidRPr="009705A6">
        <w:t xml:space="preserve">        </w:t>
      </w:r>
      <w:r w:rsidRPr="006A4077">
        <w:rPr>
          <w:lang w:val="en-US"/>
        </w:rPr>
        <w:t>var tournaments = await _tournamentService.GetAllAsync();</w:t>
      </w:r>
    </w:p>
    <w:p w14:paraId="3D52EB8D" w14:textId="64D49909" w:rsidR="006A4077" w:rsidRPr="006A4077" w:rsidRDefault="006A4077" w:rsidP="006A4077">
      <w:pPr>
        <w:pStyle w:val="aff0"/>
        <w:tabs>
          <w:tab w:val="left" w:pos="2148"/>
        </w:tabs>
      </w:pPr>
      <w:r w:rsidRPr="009705A6">
        <w:rPr>
          <w:lang w:val="en-US"/>
        </w:rPr>
        <w:t xml:space="preserve">        </w:t>
      </w:r>
      <w:r>
        <w:t>// Проверка, что полученные данные не nul</w:t>
      </w:r>
      <w:r>
        <w:rPr>
          <w:lang w:val="en-US"/>
        </w:rPr>
        <w:t>l</w:t>
      </w:r>
    </w:p>
    <w:p w14:paraId="312367DA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t xml:space="preserve">        </w:t>
      </w:r>
      <w:r w:rsidRPr="006A4077">
        <w:rPr>
          <w:lang w:val="en-US"/>
        </w:rPr>
        <w:t>if (tournaments is not null)</w:t>
      </w:r>
    </w:p>
    <w:p w14:paraId="3653D1B0" w14:textId="77777777" w:rsidR="006A4077" w:rsidRPr="009705A6" w:rsidRDefault="006A4077" w:rsidP="006A4077">
      <w:pPr>
        <w:pStyle w:val="aff0"/>
      </w:pPr>
      <w:r w:rsidRPr="006A4077">
        <w:rPr>
          <w:lang w:val="en-US"/>
        </w:rPr>
        <w:t xml:space="preserve">        </w:t>
      </w:r>
      <w:r w:rsidRPr="009705A6">
        <w:t>{</w:t>
      </w:r>
    </w:p>
    <w:p w14:paraId="2B283FBD" w14:textId="5596FC04" w:rsidR="006A4077" w:rsidRPr="006A4077" w:rsidRDefault="006A4077" w:rsidP="006A4077">
      <w:pPr>
        <w:pStyle w:val="aff0"/>
      </w:pPr>
      <w:r w:rsidRPr="009705A6">
        <w:t xml:space="preserve">            _</w:t>
      </w:r>
      <w:r w:rsidRPr="006A4077">
        <w:rPr>
          <w:lang w:val="en-US"/>
        </w:rPr>
        <w:t>allTournaments</w:t>
      </w:r>
      <w:r w:rsidRPr="009705A6">
        <w:t>.</w:t>
      </w:r>
      <w:r w:rsidRPr="006A4077">
        <w:rPr>
          <w:lang w:val="en-US"/>
        </w:rPr>
        <w:t>Clear</w:t>
      </w:r>
      <w:r w:rsidRPr="009705A6">
        <w:t>();</w:t>
      </w:r>
    </w:p>
    <w:p w14:paraId="48A02F51" w14:textId="1C4F0584" w:rsidR="006A4077" w:rsidRPr="009705A6" w:rsidRDefault="006A4077" w:rsidP="006A4077">
      <w:pPr>
        <w:pStyle w:val="aff0"/>
      </w:pPr>
      <w:r w:rsidRPr="006A4077">
        <w:t xml:space="preserve">            // Добавление каждого турнира в коллекцию с проверкой на null</w:t>
      </w:r>
    </w:p>
    <w:p w14:paraId="44442339" w14:textId="77777777" w:rsidR="006A4077" w:rsidRPr="006A4077" w:rsidRDefault="006A4077" w:rsidP="006A4077">
      <w:pPr>
        <w:pStyle w:val="aff0"/>
        <w:rPr>
          <w:lang w:val="en-US"/>
        </w:rPr>
      </w:pPr>
      <w:r w:rsidRPr="009705A6">
        <w:t xml:space="preserve">            </w:t>
      </w:r>
      <w:r w:rsidRPr="006A4077">
        <w:rPr>
          <w:lang w:val="en-US"/>
        </w:rPr>
        <w:t>foreach (var tournament in tournaments)</w:t>
      </w:r>
    </w:p>
    <w:p w14:paraId="050811A9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 xml:space="preserve">            {</w:t>
      </w:r>
    </w:p>
    <w:p w14:paraId="219A2C9B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 xml:space="preserve">                if (tournament is not null)</w:t>
      </w:r>
    </w:p>
    <w:p w14:paraId="32ADF03B" w14:textId="77777777" w:rsidR="006A4077" w:rsidRDefault="006A4077" w:rsidP="006A4077">
      <w:pPr>
        <w:pStyle w:val="aff0"/>
      </w:pPr>
      <w:r w:rsidRPr="006A4077">
        <w:rPr>
          <w:lang w:val="en-US"/>
        </w:rPr>
        <w:t xml:space="preserve">                    </w:t>
      </w:r>
      <w:r>
        <w:t>_allTournaments.Add(tournament);</w:t>
      </w:r>
    </w:p>
    <w:p w14:paraId="55E5CA91" w14:textId="77777777" w:rsidR="006A4077" w:rsidRDefault="006A4077" w:rsidP="006A4077">
      <w:pPr>
        <w:pStyle w:val="aff0"/>
      </w:pPr>
      <w:r>
        <w:t xml:space="preserve">            }</w:t>
      </w:r>
    </w:p>
    <w:p w14:paraId="6B991349" w14:textId="77777777" w:rsidR="006A4077" w:rsidRDefault="006A4077" w:rsidP="006A4077">
      <w:pPr>
        <w:pStyle w:val="aff0"/>
      </w:pPr>
      <w:r>
        <w:t xml:space="preserve">        }</w:t>
      </w:r>
    </w:p>
    <w:p w14:paraId="6A85C5F6" w14:textId="582AC6DC" w:rsidR="006A4077" w:rsidRPr="009705A6" w:rsidRDefault="006A4077" w:rsidP="006A4077">
      <w:pPr>
        <w:pStyle w:val="aff0"/>
      </w:pPr>
      <w:r w:rsidRPr="009705A6">
        <w:t xml:space="preserve">        </w:t>
      </w:r>
      <w:r w:rsidRPr="006A4077">
        <w:t>// Применение фильтров к загруженным данным</w:t>
      </w:r>
    </w:p>
    <w:p w14:paraId="290864AE" w14:textId="77777777" w:rsidR="006A4077" w:rsidRDefault="006A4077" w:rsidP="006A4077">
      <w:pPr>
        <w:pStyle w:val="aff0"/>
      </w:pPr>
      <w:r>
        <w:t xml:space="preserve">        ApplyFilters();</w:t>
      </w:r>
    </w:p>
    <w:p w14:paraId="420B39C8" w14:textId="77777777" w:rsidR="006A4077" w:rsidRDefault="006A4077" w:rsidP="006A4077">
      <w:pPr>
        <w:pStyle w:val="aff0"/>
      </w:pPr>
      <w:r>
        <w:t xml:space="preserve">    }</w:t>
      </w:r>
    </w:p>
    <w:p w14:paraId="43B48DF0" w14:textId="77777777" w:rsidR="006A4077" w:rsidRDefault="006A4077" w:rsidP="006A4077">
      <w:pPr>
        <w:pStyle w:val="aff0"/>
      </w:pPr>
      <w:r>
        <w:t xml:space="preserve">    catch (Exception ex)</w:t>
      </w:r>
    </w:p>
    <w:p w14:paraId="3921C62F" w14:textId="77777777" w:rsidR="006A4077" w:rsidRPr="006A4077" w:rsidRDefault="006A4077" w:rsidP="006A4077">
      <w:pPr>
        <w:pStyle w:val="aff0"/>
      </w:pPr>
      <w:r>
        <w:t xml:space="preserve">    {</w:t>
      </w:r>
    </w:p>
    <w:p w14:paraId="00B619B1" w14:textId="5FBCC101" w:rsidR="006A4077" w:rsidRDefault="006A4077" w:rsidP="006A4077">
      <w:pPr>
        <w:pStyle w:val="aff0"/>
      </w:pPr>
      <w:r w:rsidRPr="006A4077">
        <w:t xml:space="preserve">        // Обработка ошибок с выводом сообщения пользователю</w:t>
      </w:r>
    </w:p>
    <w:p w14:paraId="6504452F" w14:textId="77777777" w:rsidR="006A4077" w:rsidRDefault="006A4077" w:rsidP="006A4077">
      <w:pPr>
        <w:pStyle w:val="aff0"/>
      </w:pPr>
      <w:r>
        <w:t xml:space="preserve">        MessageBox.Show($"Ошибка загрузки турниров: {ex.Message}", "Ошибка");</w:t>
      </w:r>
    </w:p>
    <w:p w14:paraId="6FDF0A84" w14:textId="77777777" w:rsidR="006A4077" w:rsidRDefault="006A4077" w:rsidP="006A4077">
      <w:pPr>
        <w:pStyle w:val="aff0"/>
      </w:pPr>
      <w:r>
        <w:lastRenderedPageBreak/>
        <w:t xml:space="preserve">    }</w:t>
      </w:r>
    </w:p>
    <w:p w14:paraId="5AA36B94" w14:textId="77777777" w:rsidR="006A4077" w:rsidRDefault="006A4077" w:rsidP="006A4077">
      <w:pPr>
        <w:pStyle w:val="aff0"/>
      </w:pPr>
      <w:r>
        <w:t xml:space="preserve">    finally</w:t>
      </w:r>
    </w:p>
    <w:p w14:paraId="2DB53385" w14:textId="1EEDE4FE" w:rsidR="006A4077" w:rsidRPr="006A4077" w:rsidRDefault="006A4077" w:rsidP="006A4077">
      <w:pPr>
        <w:pStyle w:val="aff0"/>
      </w:pPr>
      <w:r>
        <w:t xml:space="preserve">    {</w:t>
      </w:r>
    </w:p>
    <w:p w14:paraId="4A62EFE5" w14:textId="038FB03A" w:rsidR="006A4077" w:rsidRPr="009705A6" w:rsidRDefault="006A4077" w:rsidP="006A4077">
      <w:pPr>
        <w:pStyle w:val="aff0"/>
      </w:pPr>
      <w:r w:rsidRPr="006A4077">
        <w:t xml:space="preserve">        // Сброс флага загрузки независимо от результата выполнения</w:t>
      </w:r>
    </w:p>
    <w:p w14:paraId="509A09F1" w14:textId="77777777" w:rsidR="006A4077" w:rsidRDefault="006A4077" w:rsidP="006A4077">
      <w:pPr>
        <w:pStyle w:val="aff0"/>
      </w:pPr>
      <w:r>
        <w:t xml:space="preserve">        IsLoading = false;</w:t>
      </w:r>
    </w:p>
    <w:p w14:paraId="407C5604" w14:textId="77777777" w:rsidR="006A4077" w:rsidRDefault="006A4077" w:rsidP="006A4077">
      <w:pPr>
        <w:pStyle w:val="aff0"/>
      </w:pPr>
      <w:r>
        <w:t xml:space="preserve">    }</w:t>
      </w:r>
    </w:p>
    <w:p w14:paraId="5CEDE9EC" w14:textId="47A2EAFE" w:rsidR="00685740" w:rsidRPr="009705A6" w:rsidRDefault="006A4077" w:rsidP="00685740">
      <w:pPr>
        <w:pStyle w:val="aff0"/>
      </w:pPr>
      <w:r>
        <w:t>}</w:t>
      </w:r>
    </w:p>
    <w:p w14:paraId="19340776" w14:textId="7814D877" w:rsidR="00685740" w:rsidRDefault="004C782A" w:rsidP="00685740">
      <w:pPr>
        <w:pStyle w:val="a3"/>
      </w:pPr>
      <w:r>
        <w:t>Изменение</w:t>
      </w:r>
      <w:r w:rsidR="00685740">
        <w:t xml:space="preserve"> информации </w:t>
      </w:r>
      <w:r>
        <w:t>в</w:t>
      </w:r>
      <w:r w:rsidR="00685740">
        <w:t xml:space="preserve"> БД осуществляется посредством </w:t>
      </w:r>
      <w:r w:rsidR="00685740">
        <w:rPr>
          <w:lang w:val="en-US"/>
        </w:rPr>
        <w:t>Web</w:t>
      </w:r>
      <w:r w:rsidR="00685740" w:rsidRPr="00685740">
        <w:t>-</w:t>
      </w:r>
      <w:r w:rsidR="00685740">
        <w:rPr>
          <w:lang w:val="en-US"/>
        </w:rPr>
        <w:t>API</w:t>
      </w:r>
      <w:r w:rsidR="00685740" w:rsidRPr="00685740">
        <w:t xml:space="preserve"> </w:t>
      </w:r>
      <w:r w:rsidR="00685740">
        <w:t>приложения, код</w:t>
      </w:r>
      <w:r w:rsidR="00CD0D06">
        <w:t xml:space="preserve"> </w:t>
      </w:r>
      <w:r w:rsidR="006F60FB">
        <w:t>метода</w:t>
      </w:r>
      <w:r w:rsidR="00685740">
        <w:t xml:space="preserve"> </w:t>
      </w:r>
      <w:r>
        <w:t>изменения</w:t>
      </w:r>
      <w:r w:rsidR="00685740">
        <w:t xml:space="preserve"> информации о турнире по идентификатору представлен листингом 3</w:t>
      </w:r>
      <w:r w:rsidR="00C109A9">
        <w:t>.</w:t>
      </w:r>
    </w:p>
    <w:p w14:paraId="20C3FD27" w14:textId="5783B7DB" w:rsidR="00685740" w:rsidRDefault="00685740" w:rsidP="00685740">
      <w:pPr>
        <w:pStyle w:val="aff2"/>
      </w:pPr>
      <w:r>
        <w:t xml:space="preserve">Листинг 3 </w:t>
      </w:r>
      <w:r w:rsidRPr="00685740">
        <w:t>–</w:t>
      </w:r>
      <w:r>
        <w:t xml:space="preserve"> Код функции </w:t>
      </w:r>
      <w:r w:rsidR="00E52FA0" w:rsidRPr="00E52FA0">
        <w:t>PutTournament</w:t>
      </w:r>
    </w:p>
    <w:p w14:paraId="5A321B1B" w14:textId="77777777" w:rsidR="004C782A" w:rsidRPr="00E52FA0" w:rsidRDefault="004C782A" w:rsidP="004C782A">
      <w:pPr>
        <w:pStyle w:val="aff0"/>
      </w:pPr>
      <w:r w:rsidRPr="00E52FA0">
        <w:t>[</w:t>
      </w:r>
      <w:r w:rsidRPr="004C782A">
        <w:rPr>
          <w:lang w:val="en-US"/>
        </w:rPr>
        <w:t>HttpPut</w:t>
      </w:r>
      <w:r w:rsidRPr="00E52FA0">
        <w:t>("{</w:t>
      </w:r>
      <w:r w:rsidRPr="004C782A">
        <w:rPr>
          <w:lang w:val="en-US"/>
        </w:rPr>
        <w:t>id</w:t>
      </w:r>
      <w:r w:rsidRPr="00E52FA0">
        <w:t>}")]</w:t>
      </w:r>
    </w:p>
    <w:p w14:paraId="4F46C25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public async Task&lt;IActionResult&gt; </w:t>
      </w:r>
      <w:bookmarkStart w:id="1" w:name="_Hlk215647910"/>
      <w:r w:rsidRPr="004C782A">
        <w:rPr>
          <w:lang w:val="en-US"/>
        </w:rPr>
        <w:t>PutTournament</w:t>
      </w:r>
      <w:bookmarkEnd w:id="1"/>
      <w:r w:rsidRPr="004C782A">
        <w:rPr>
          <w:lang w:val="en-US"/>
        </w:rPr>
        <w:t>(int id, TournamentDto tournamentDto)</w:t>
      </w:r>
    </w:p>
    <w:p w14:paraId="777E8C4C" w14:textId="730653AF" w:rsidR="00D64197" w:rsidRPr="00D64197" w:rsidRDefault="004C782A" w:rsidP="00D64197">
      <w:pPr>
        <w:pStyle w:val="aff0"/>
      </w:pPr>
      <w:r w:rsidRPr="00382DFC">
        <w:t>{</w:t>
      </w:r>
    </w:p>
    <w:p w14:paraId="4CD947AE" w14:textId="5E69EC3A" w:rsidR="00D64197" w:rsidRPr="00D64197" w:rsidRDefault="00D64197" w:rsidP="00D64197">
      <w:pPr>
        <w:pStyle w:val="aff0"/>
      </w:pPr>
      <w:r w:rsidRPr="00D64197">
        <w:t xml:space="preserve">    //Проверка соответствия идентификатора в URL и в теле запроса</w:t>
      </w:r>
    </w:p>
    <w:p w14:paraId="21E6A334" w14:textId="469FB2A8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</w:t>
      </w:r>
      <w:r w:rsidRPr="004C782A">
        <w:rPr>
          <w:lang w:val="en-US"/>
        </w:rPr>
        <w:t>if (id != tournamentDto.Id)</w:t>
      </w:r>
    </w:p>
    <w:p w14:paraId="280FC7F3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return BadRequest();</w:t>
      </w:r>
    </w:p>
    <w:p w14:paraId="007688C0" w14:textId="77777777" w:rsidR="004C782A" w:rsidRPr="004C782A" w:rsidRDefault="004C782A" w:rsidP="004C782A">
      <w:pPr>
        <w:pStyle w:val="aff0"/>
        <w:rPr>
          <w:lang w:val="en-US"/>
        </w:rPr>
      </w:pPr>
    </w:p>
    <w:p w14:paraId="5E68EE90" w14:textId="77777777" w:rsidR="004C782A" w:rsidRPr="00382DFC" w:rsidRDefault="004C782A" w:rsidP="004C782A">
      <w:pPr>
        <w:pStyle w:val="aff0"/>
      </w:pPr>
      <w:r w:rsidRPr="004C782A">
        <w:rPr>
          <w:lang w:val="en-US"/>
        </w:rPr>
        <w:t xml:space="preserve">    try</w:t>
      </w:r>
    </w:p>
    <w:p w14:paraId="7FFADAAF" w14:textId="4A169ED8" w:rsidR="00D64197" w:rsidRPr="00D64197" w:rsidRDefault="004C782A" w:rsidP="00D64197">
      <w:pPr>
        <w:pStyle w:val="aff0"/>
      </w:pPr>
      <w:r w:rsidRPr="00382DFC">
        <w:t xml:space="preserve">    {</w:t>
      </w:r>
    </w:p>
    <w:p w14:paraId="7A94E8B8" w14:textId="264C767A" w:rsidR="004C782A" w:rsidRPr="004C782A" w:rsidRDefault="00D64197" w:rsidP="004C782A">
      <w:pPr>
        <w:pStyle w:val="aff0"/>
      </w:pPr>
      <w:r w:rsidRPr="00D64197">
        <w:t xml:space="preserve">        //Создание объекта Tournament на основе данных из DTO</w:t>
      </w:r>
    </w:p>
    <w:p w14:paraId="3DB0E16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var tournament = new Tournament</w:t>
      </w:r>
    </w:p>
    <w:p w14:paraId="45C4820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{</w:t>
      </w:r>
    </w:p>
    <w:p w14:paraId="1EBD8E01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Id = tournamentDto.Id,</w:t>
      </w:r>
    </w:p>
    <w:p w14:paraId="68FD8411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Name = tournamentDto.Name,</w:t>
      </w:r>
    </w:p>
    <w:p w14:paraId="60C079D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Description = tournamentDto.Description,</w:t>
      </w:r>
    </w:p>
    <w:p w14:paraId="530FC629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StartDate = tournamentDto.StartDate,</w:t>
      </w:r>
    </w:p>
    <w:p w14:paraId="1F31F98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EndDate = tournamentDto.EndDate,</w:t>
      </w:r>
    </w:p>
    <w:p w14:paraId="5B3F43D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Address = tournamentDto.Address,</w:t>
      </w:r>
    </w:p>
    <w:p w14:paraId="251AF3C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OrganizerId = tournamentDto.OrganizerId</w:t>
      </w:r>
    </w:p>
    <w:p w14:paraId="0461D46D" w14:textId="7CDA0C67" w:rsidR="00D64197" w:rsidRPr="00382DFC" w:rsidRDefault="004C782A" w:rsidP="00D64197">
      <w:pPr>
        <w:pStyle w:val="aff0"/>
      </w:pPr>
      <w:r w:rsidRPr="004C782A">
        <w:rPr>
          <w:lang w:val="en-US"/>
        </w:rPr>
        <w:t xml:space="preserve">        </w:t>
      </w:r>
      <w:r w:rsidRPr="00382DFC">
        <w:t>};</w:t>
      </w:r>
    </w:p>
    <w:p w14:paraId="24CB86F3" w14:textId="77777777" w:rsidR="00D64197" w:rsidRPr="00382DFC" w:rsidRDefault="00D64197" w:rsidP="00D64197">
      <w:pPr>
        <w:pStyle w:val="aff0"/>
      </w:pPr>
    </w:p>
    <w:p w14:paraId="31461448" w14:textId="7E79EB80" w:rsidR="004C782A" w:rsidRPr="004C782A" w:rsidRDefault="00D64197" w:rsidP="004C782A">
      <w:pPr>
        <w:pStyle w:val="aff0"/>
      </w:pPr>
      <w:r w:rsidRPr="00D64197">
        <w:t xml:space="preserve">        //Установка состояния сущности как измененной для обновления в БД</w:t>
      </w:r>
    </w:p>
    <w:p w14:paraId="29AA0437" w14:textId="26410C16" w:rsidR="00D64197" w:rsidRPr="00D64197" w:rsidRDefault="004C782A" w:rsidP="00D64197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context.Entry(tournament).State = EntityState.Modified;</w:t>
      </w:r>
    </w:p>
    <w:p w14:paraId="6884E00D" w14:textId="581D7E0F" w:rsidR="004C782A" w:rsidRPr="00382DFC" w:rsidRDefault="00D64197" w:rsidP="004C782A">
      <w:pPr>
        <w:pStyle w:val="aff0"/>
      </w:pPr>
      <w:r w:rsidRPr="00382DFC">
        <w:rPr>
          <w:lang w:val="en-US"/>
        </w:rPr>
        <w:t xml:space="preserve">        </w:t>
      </w:r>
      <w:r w:rsidRPr="00D64197">
        <w:t>//Сохранение изменений в базе данных</w:t>
      </w:r>
    </w:p>
    <w:p w14:paraId="4C944104" w14:textId="77777777" w:rsidR="004C782A" w:rsidRPr="00382DFC" w:rsidRDefault="004C782A" w:rsidP="004C782A">
      <w:pPr>
        <w:pStyle w:val="aff0"/>
      </w:pPr>
      <w:r w:rsidRPr="004C782A">
        <w:t xml:space="preserve">        </w:t>
      </w:r>
      <w:r w:rsidRPr="004C782A">
        <w:rPr>
          <w:lang w:val="en-US"/>
        </w:rPr>
        <w:t>await</w:t>
      </w:r>
      <w:r w:rsidRPr="00382DFC">
        <w:t xml:space="preserve"> </w:t>
      </w:r>
      <w:r w:rsidRPr="004C782A">
        <w:rPr>
          <w:lang w:val="en-US"/>
        </w:rPr>
        <w:t>context</w:t>
      </w:r>
      <w:r w:rsidRPr="00382DFC">
        <w:t>.</w:t>
      </w:r>
      <w:r w:rsidRPr="004C782A">
        <w:rPr>
          <w:lang w:val="en-US"/>
        </w:rPr>
        <w:t>SaveChangesAsync</w:t>
      </w:r>
      <w:r w:rsidRPr="00382DFC">
        <w:t>();</w:t>
      </w:r>
    </w:p>
    <w:p w14:paraId="6E8F1EAD" w14:textId="77777777" w:rsidR="004C782A" w:rsidRPr="00382DFC" w:rsidRDefault="004C782A" w:rsidP="004C782A">
      <w:pPr>
        <w:pStyle w:val="aff0"/>
      </w:pPr>
      <w:r w:rsidRPr="00382DFC">
        <w:t xml:space="preserve">    }</w:t>
      </w:r>
    </w:p>
    <w:p w14:paraId="0398C617" w14:textId="77777777" w:rsidR="004C782A" w:rsidRPr="00382DFC" w:rsidRDefault="004C782A" w:rsidP="004C782A">
      <w:pPr>
        <w:pStyle w:val="aff0"/>
      </w:pPr>
      <w:r w:rsidRPr="00382DFC">
        <w:t xml:space="preserve">    </w:t>
      </w:r>
      <w:r w:rsidRPr="004C782A">
        <w:rPr>
          <w:lang w:val="en-US"/>
        </w:rPr>
        <w:t>catch</w:t>
      </w:r>
      <w:r w:rsidRPr="00382DFC">
        <w:t xml:space="preserve"> (</w:t>
      </w:r>
      <w:r w:rsidRPr="004C782A">
        <w:rPr>
          <w:lang w:val="en-US"/>
        </w:rPr>
        <w:t>DbUpdateConcurrencyException</w:t>
      </w:r>
      <w:r w:rsidRPr="00382DFC">
        <w:t>)</w:t>
      </w:r>
    </w:p>
    <w:p w14:paraId="488690D7" w14:textId="77777777" w:rsidR="00D64197" w:rsidRPr="00382DFC" w:rsidRDefault="004C782A" w:rsidP="00D64197">
      <w:pPr>
        <w:pStyle w:val="aff0"/>
      </w:pPr>
      <w:r w:rsidRPr="004C782A">
        <w:t xml:space="preserve">    {</w:t>
      </w:r>
    </w:p>
    <w:p w14:paraId="16F421EC" w14:textId="744E30AF" w:rsidR="004C782A" w:rsidRPr="004C782A" w:rsidRDefault="00D64197" w:rsidP="004C782A">
      <w:pPr>
        <w:pStyle w:val="aff0"/>
      </w:pPr>
      <w:r w:rsidRPr="00D64197">
        <w:t xml:space="preserve">        // Обработка ошибки параллельного доступа к данным</w:t>
      </w:r>
    </w:p>
    <w:p w14:paraId="2EC60BBD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if (!TournamentExists(id))</w:t>
      </w:r>
    </w:p>
    <w:p w14:paraId="7EBD238E" w14:textId="09A5C7E3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lastRenderedPageBreak/>
        <w:t xml:space="preserve">            return NotFound();</w:t>
      </w:r>
      <w:r w:rsidR="00D64197">
        <w:rPr>
          <w:lang w:val="en-US"/>
        </w:rPr>
        <w:t xml:space="preserve"> </w:t>
      </w:r>
      <w:r w:rsidR="00D64197" w:rsidRPr="00382DFC">
        <w:rPr>
          <w:lang w:val="en-US"/>
        </w:rPr>
        <w:t xml:space="preserve">// </w:t>
      </w:r>
      <w:r w:rsidR="00D64197" w:rsidRPr="00D64197">
        <w:t>Турнир</w:t>
      </w:r>
      <w:r w:rsidR="00D64197" w:rsidRPr="00382DFC">
        <w:rPr>
          <w:lang w:val="en-US"/>
        </w:rPr>
        <w:t xml:space="preserve"> </w:t>
      </w:r>
      <w:r w:rsidR="00D64197" w:rsidRPr="00D64197">
        <w:t>не</w:t>
      </w:r>
      <w:r w:rsidR="00D64197" w:rsidRPr="00382DFC">
        <w:rPr>
          <w:lang w:val="en-US"/>
        </w:rPr>
        <w:t xml:space="preserve"> </w:t>
      </w:r>
      <w:r w:rsidR="00D64197" w:rsidRPr="00D64197">
        <w:t>найден</w:t>
      </w:r>
    </w:p>
    <w:p w14:paraId="3909ECE2" w14:textId="77777777" w:rsidR="004C782A" w:rsidRPr="004C782A" w:rsidRDefault="004C782A" w:rsidP="004C782A">
      <w:pPr>
        <w:pStyle w:val="aff0"/>
      </w:pPr>
      <w:r w:rsidRPr="004C782A">
        <w:rPr>
          <w:lang w:val="en-US"/>
        </w:rPr>
        <w:t xml:space="preserve">        </w:t>
      </w:r>
      <w:r w:rsidRPr="004C782A">
        <w:t>return BadRequest();</w:t>
      </w:r>
    </w:p>
    <w:p w14:paraId="4CD15BF7" w14:textId="77777777" w:rsidR="004C782A" w:rsidRPr="004C782A" w:rsidRDefault="004C782A" w:rsidP="004C782A">
      <w:pPr>
        <w:pStyle w:val="aff0"/>
      </w:pPr>
      <w:r w:rsidRPr="004C782A">
        <w:t xml:space="preserve">    }</w:t>
      </w:r>
    </w:p>
    <w:p w14:paraId="62052CCE" w14:textId="5B795236" w:rsidR="00D64197" w:rsidRPr="00D64197" w:rsidRDefault="00D64197" w:rsidP="00D64197">
      <w:pPr>
        <w:pStyle w:val="aff0"/>
      </w:pPr>
    </w:p>
    <w:p w14:paraId="16C1DF9C" w14:textId="5853C3FF" w:rsidR="004C782A" w:rsidRPr="00382DFC" w:rsidRDefault="00D64197" w:rsidP="004C782A">
      <w:pPr>
        <w:pStyle w:val="aff0"/>
      </w:pPr>
      <w:r w:rsidRPr="00D64197">
        <w:t xml:space="preserve">    // Возврат статуса 204 No Content при успешном обновлении</w:t>
      </w:r>
    </w:p>
    <w:p w14:paraId="26AC2516" w14:textId="77777777" w:rsidR="004C782A" w:rsidRPr="004C782A" w:rsidRDefault="004C782A" w:rsidP="004C782A">
      <w:pPr>
        <w:pStyle w:val="aff0"/>
      </w:pPr>
      <w:r w:rsidRPr="004C782A">
        <w:t xml:space="preserve">    return NoContent();</w:t>
      </w:r>
    </w:p>
    <w:p w14:paraId="23D4413F" w14:textId="3517866C" w:rsidR="00685740" w:rsidRDefault="004C782A" w:rsidP="004C782A">
      <w:pPr>
        <w:pStyle w:val="aff0"/>
      </w:pPr>
      <w:r w:rsidRPr="004C782A">
        <w:t>}</w:t>
      </w:r>
    </w:p>
    <w:p w14:paraId="59EBFCF0" w14:textId="487D6555" w:rsidR="003313CD" w:rsidRDefault="009705A6" w:rsidP="003313CD">
      <w:pPr>
        <w:pStyle w:val="2"/>
      </w:pPr>
      <w:r w:rsidRPr="00E24DBC">
        <w:t>Реализация интерфейса пользователя</w:t>
      </w:r>
    </w:p>
    <w:p w14:paraId="6BB77698" w14:textId="78AD4A1F" w:rsidR="009705A6" w:rsidRDefault="00800691" w:rsidP="009705A6">
      <w:pPr>
        <w:pStyle w:val="a3"/>
      </w:pPr>
      <w:r>
        <w:t xml:space="preserve">Интерфейс приложения </w:t>
      </w:r>
      <w:r w:rsidR="00F571CC">
        <w:t xml:space="preserve">реализован </w:t>
      </w:r>
      <w:r w:rsidR="000147C4">
        <w:t>с использованием постраничной навигации в статичном главном окне</w:t>
      </w:r>
      <w:r w:rsidR="00C838EB">
        <w:t>. В</w:t>
      </w:r>
      <w:r>
        <w:t xml:space="preserve"> приложении разработаны различные элементы управления, стили и карточки для упрощения работы. Навигация в приложении осуществляется с помощью бокового меню</w:t>
      </w:r>
      <w:r w:rsidR="00F571CC">
        <w:t>, которое обеспечивает переход между страницами</w:t>
      </w:r>
      <w:r>
        <w:t>.</w:t>
      </w:r>
    </w:p>
    <w:p w14:paraId="66C80F30" w14:textId="518FA1D0" w:rsidR="004C782A" w:rsidRDefault="00800691" w:rsidP="004C782A">
      <w:pPr>
        <w:pStyle w:val="a3"/>
      </w:pPr>
      <w:r>
        <w:t xml:space="preserve">Для отображения информации о турнире разработана карточка, </w:t>
      </w:r>
      <w:r w:rsidR="00574167">
        <w:t>вид которой</w:t>
      </w:r>
      <w:r>
        <w:t xml:space="preserve"> представлен</w:t>
      </w:r>
      <w:r w:rsidR="00574167">
        <w:t xml:space="preserve"> </w:t>
      </w:r>
      <w:r>
        <w:t>на рисунке 5.</w:t>
      </w:r>
    </w:p>
    <w:p w14:paraId="4A59E863" w14:textId="1DF9106B" w:rsidR="00800691" w:rsidRDefault="00800691" w:rsidP="00800691">
      <w:pPr>
        <w:pStyle w:val="afd"/>
      </w:pPr>
      <w:r w:rsidRPr="00800691">
        <w:drawing>
          <wp:inline distT="0" distB="0" distL="0" distR="0" wp14:anchorId="76F7A479" wp14:editId="72A266CC">
            <wp:extent cx="5939790" cy="1293495"/>
            <wp:effectExtent l="0" t="0" r="3810" b="1905"/>
            <wp:docPr id="77376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9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E1E7" w14:textId="7428B8B4" w:rsidR="00800691" w:rsidRDefault="00800691" w:rsidP="00800691">
      <w:pPr>
        <w:pStyle w:val="afe"/>
      </w:pPr>
      <w:r>
        <w:t xml:space="preserve">Рисунок 5 </w:t>
      </w:r>
      <w:r w:rsidRPr="00685740">
        <w:t>–</w:t>
      </w:r>
      <w:r>
        <w:t xml:space="preserve"> </w:t>
      </w:r>
      <w:r w:rsidR="00A875A2">
        <w:rPr>
          <w:lang w:val="en-US"/>
        </w:rPr>
        <w:t>Tournament</w:t>
      </w:r>
      <w:r w:rsidR="00A875A2" w:rsidRPr="005D44A3">
        <w:t xml:space="preserve"> </w:t>
      </w:r>
      <w:r w:rsidR="00A875A2">
        <w:rPr>
          <w:lang w:val="en-US"/>
        </w:rPr>
        <w:t>Manager</w:t>
      </w:r>
      <w:r w:rsidR="00A875A2" w:rsidRPr="005D44A3">
        <w:t xml:space="preserve">. </w:t>
      </w:r>
      <w:r w:rsidR="00A875A2">
        <w:t>Вид</w:t>
      </w:r>
      <w:r w:rsidR="00C109A9">
        <w:t xml:space="preserve"> к</w:t>
      </w:r>
      <w:r>
        <w:t>арточк</w:t>
      </w:r>
      <w:r w:rsidR="00C109A9">
        <w:t xml:space="preserve">и </w:t>
      </w:r>
      <w:r>
        <w:t>турнира</w:t>
      </w:r>
    </w:p>
    <w:p w14:paraId="15B5E3E3" w14:textId="3A82573E" w:rsidR="00CD0D06" w:rsidRDefault="008700F3" w:rsidP="00C838EB">
      <w:pPr>
        <w:pStyle w:val="a3"/>
      </w:pPr>
      <w:r>
        <w:t>Фрагмент к</w:t>
      </w:r>
      <w:r w:rsidR="00C838EB">
        <w:t>од</w:t>
      </w:r>
      <w:r>
        <w:t>а</w:t>
      </w:r>
      <w:r w:rsidR="002B1058">
        <w:t xml:space="preserve"> вида</w:t>
      </w:r>
      <w:r w:rsidR="00C838EB">
        <w:t xml:space="preserve"> карточки турнира</w:t>
      </w:r>
      <w:r>
        <w:t xml:space="preserve">, </w:t>
      </w:r>
      <w:r w:rsidR="00C109A9">
        <w:t>формирующий</w:t>
      </w:r>
      <w:r>
        <w:t xml:space="preserve"> кнопки управления,</w:t>
      </w:r>
      <w:r w:rsidR="00C838EB">
        <w:t xml:space="preserve"> представлен листингом 4.</w:t>
      </w:r>
    </w:p>
    <w:p w14:paraId="24256BD8" w14:textId="75F5F0ED" w:rsidR="00C838EB" w:rsidRPr="00C838EB" w:rsidRDefault="00C838EB" w:rsidP="00C838EB">
      <w:pPr>
        <w:pStyle w:val="aff2"/>
      </w:pPr>
      <w:r w:rsidRPr="00C838EB">
        <w:t xml:space="preserve">Листинг </w:t>
      </w:r>
      <w:r>
        <w:t>4</w:t>
      </w:r>
      <w:r w:rsidRPr="00C838EB">
        <w:t xml:space="preserve"> – </w:t>
      </w:r>
      <w:r w:rsidR="008700F3">
        <w:t>Фрагмент кода</w:t>
      </w:r>
      <w:r w:rsidR="002B1058">
        <w:t xml:space="preserve"> вида</w:t>
      </w:r>
      <w:r w:rsidRPr="00C838EB">
        <w:t xml:space="preserve"> </w:t>
      </w:r>
      <w:r>
        <w:t>карточки турнира</w:t>
      </w:r>
    </w:p>
    <w:p w14:paraId="6603F3D1" w14:textId="77777777" w:rsidR="008700F3" w:rsidRPr="00FF7A09" w:rsidRDefault="008700F3" w:rsidP="008700F3">
      <w:pPr>
        <w:pStyle w:val="aff0"/>
        <w:rPr>
          <w:lang w:val="en-US"/>
        </w:rPr>
      </w:pPr>
      <w:r w:rsidRPr="00FF7A09">
        <w:rPr>
          <w:lang w:val="en-US"/>
        </w:rPr>
        <w:t>&lt;StackPanel Grid.Column="1"</w:t>
      </w:r>
    </w:p>
    <w:p w14:paraId="40AD7BC2" w14:textId="77777777" w:rsidR="008700F3" w:rsidRPr="008700F3" w:rsidRDefault="008700F3" w:rsidP="008700F3">
      <w:pPr>
        <w:pStyle w:val="aff0"/>
        <w:rPr>
          <w:lang w:val="en-US"/>
        </w:rPr>
      </w:pPr>
      <w:r w:rsidRPr="00FF7A09">
        <w:rPr>
          <w:lang w:val="en-US"/>
        </w:rPr>
        <w:t xml:space="preserve">            </w:t>
      </w:r>
      <w:r w:rsidRPr="008700F3">
        <w:rPr>
          <w:lang w:val="en-US"/>
        </w:rPr>
        <w:t>HorizontalAlignment="Right"</w:t>
      </w:r>
    </w:p>
    <w:p w14:paraId="5A718B5B" w14:textId="77777777" w:rsidR="008700F3" w:rsidRPr="00D37919" w:rsidRDefault="008700F3" w:rsidP="008700F3">
      <w:pPr>
        <w:pStyle w:val="aff0"/>
      </w:pPr>
      <w:r w:rsidRPr="008700F3">
        <w:rPr>
          <w:lang w:val="en-US"/>
        </w:rPr>
        <w:t xml:space="preserve">            VerticalAlignment</w:t>
      </w:r>
      <w:r w:rsidRPr="00D37919">
        <w:t>="</w:t>
      </w:r>
      <w:r w:rsidRPr="008700F3">
        <w:rPr>
          <w:lang w:val="en-US"/>
        </w:rPr>
        <w:t>Top</w:t>
      </w:r>
      <w:r w:rsidRPr="00D37919">
        <w:t>"&gt;</w:t>
      </w:r>
    </w:p>
    <w:p w14:paraId="1D429653" w14:textId="492183AE" w:rsidR="002D5751" w:rsidRPr="00FF7A09" w:rsidRDefault="002D5751" w:rsidP="008700F3">
      <w:pPr>
        <w:pStyle w:val="aff0"/>
      </w:pPr>
      <w:r w:rsidRPr="00D37919">
        <w:t xml:space="preserve">    </w:t>
      </w:r>
      <w:r w:rsidRPr="00FF7A09">
        <w:t>&lt;!—</w:t>
      </w:r>
      <w:r>
        <w:t>Код</w:t>
      </w:r>
      <w:r w:rsidRPr="00FF7A09">
        <w:t xml:space="preserve"> </w:t>
      </w:r>
      <w:r>
        <w:t>для</w:t>
      </w:r>
      <w:r w:rsidRPr="00FF7A09">
        <w:t xml:space="preserve"> </w:t>
      </w:r>
      <w:r>
        <w:t>просмотра</w:t>
      </w:r>
      <w:r w:rsidRPr="00FF7A09">
        <w:t xml:space="preserve"> </w:t>
      </w:r>
      <w:r>
        <w:t>деталей</w:t>
      </w:r>
      <w:r w:rsidRPr="00FF7A09">
        <w:t xml:space="preserve"> </w:t>
      </w:r>
      <w:r>
        <w:t>турнира</w:t>
      </w:r>
      <w:r w:rsidRPr="00FF7A09">
        <w:t xml:space="preserve"> --&gt;</w:t>
      </w:r>
    </w:p>
    <w:p w14:paraId="50FBFFA5" w14:textId="77777777" w:rsidR="008700F3" w:rsidRPr="008700F3" w:rsidRDefault="008700F3" w:rsidP="008700F3">
      <w:pPr>
        <w:pStyle w:val="aff0"/>
        <w:rPr>
          <w:lang w:val="en-US"/>
        </w:rPr>
      </w:pPr>
      <w:r w:rsidRPr="00FF7A09">
        <w:lastRenderedPageBreak/>
        <w:t xml:space="preserve">    </w:t>
      </w:r>
      <w:r w:rsidRPr="008700F3">
        <w:rPr>
          <w:lang w:val="en-US"/>
        </w:rPr>
        <w:t>&lt;Button Command="{Binding DataContext.ViewTournamentDetailsCommand, RelativeSource={RelativeSource AncestorType=ItemsControl}}"</w:t>
      </w:r>
    </w:p>
    <w:p w14:paraId="6E8B31C2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6D00D0FE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IconButtonStyle}"&gt;</w:t>
      </w:r>
    </w:p>
    <w:p w14:paraId="27EE7B4C" w14:textId="71A3E1B2" w:rsidR="002D5751" w:rsidRPr="002D5751" w:rsidRDefault="002D5751" w:rsidP="008700F3">
      <w:pPr>
        <w:pStyle w:val="aff0"/>
      </w:pPr>
      <w:r w:rsidRPr="00382DFC">
        <w:rPr>
          <w:lang w:val="en-US"/>
        </w:rPr>
        <w:t xml:space="preserve">        </w:t>
      </w:r>
      <w:r w:rsidRPr="002D5751">
        <w:t xml:space="preserve">&lt;!—- </w:t>
      </w:r>
      <w:r>
        <w:t xml:space="preserve">Иконка </w:t>
      </w:r>
      <w:r w:rsidRPr="002D5751">
        <w:t>"</w:t>
      </w:r>
      <w:r>
        <w:t>глаз</w:t>
      </w:r>
      <w:r w:rsidRPr="002D5751">
        <w:t>"</w:t>
      </w:r>
      <w:r>
        <w:t xml:space="preserve"> для визуального обозначения просмотра </w:t>
      </w:r>
      <w:r w:rsidRPr="002D5751">
        <w:t>--&gt;</w:t>
      </w:r>
    </w:p>
    <w:p w14:paraId="535E814E" w14:textId="77777777" w:rsidR="008700F3" w:rsidRPr="008700F3" w:rsidRDefault="008700F3" w:rsidP="008700F3">
      <w:pPr>
        <w:pStyle w:val="aff0"/>
        <w:rPr>
          <w:lang w:val="en-US"/>
        </w:rPr>
      </w:pPr>
      <w:r w:rsidRPr="002D5751">
        <w:t xml:space="preserve">        </w:t>
      </w:r>
      <w:r w:rsidRPr="008700F3">
        <w:rPr>
          <w:lang w:val="en-US"/>
        </w:rPr>
        <w:t>&lt;materialDesign:PackIcon Kind="Eye"/&gt;</w:t>
      </w:r>
    </w:p>
    <w:p w14:paraId="6B936FDD" w14:textId="77777777" w:rsid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&lt;/Button&gt;</w:t>
      </w:r>
    </w:p>
    <w:p w14:paraId="6FD81D68" w14:textId="35FF6E2A" w:rsidR="002D5751" w:rsidRPr="008700F3" w:rsidRDefault="002D5751" w:rsidP="008700F3">
      <w:pPr>
        <w:pStyle w:val="aff0"/>
        <w:rPr>
          <w:lang w:val="en-US"/>
        </w:rPr>
      </w:pPr>
      <w:r>
        <w:rPr>
          <w:lang w:val="en-US"/>
        </w:rPr>
        <w:t xml:space="preserve">    &lt;!—</w:t>
      </w:r>
      <w:r>
        <w:t>Кнопка</w:t>
      </w:r>
      <w:r w:rsidRPr="00382DFC">
        <w:rPr>
          <w:lang w:val="en-US"/>
        </w:rPr>
        <w:t xml:space="preserve"> </w:t>
      </w:r>
      <w:r>
        <w:t>для</w:t>
      </w:r>
      <w:r w:rsidRPr="00382DFC">
        <w:rPr>
          <w:lang w:val="en-US"/>
        </w:rPr>
        <w:t xml:space="preserve"> </w:t>
      </w:r>
      <w:r>
        <w:t>редактирования</w:t>
      </w:r>
      <w:r w:rsidRPr="00382DFC">
        <w:rPr>
          <w:lang w:val="en-US"/>
        </w:rPr>
        <w:t xml:space="preserve"> </w:t>
      </w:r>
      <w:r>
        <w:t>турнира</w:t>
      </w:r>
      <w:r>
        <w:rPr>
          <w:lang w:val="en-US"/>
        </w:rPr>
        <w:t xml:space="preserve"> --&gt;</w:t>
      </w:r>
    </w:p>
    <w:p w14:paraId="12376C05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&lt;Button Command="{Binding DataContext.EditTournamentCommand, RelativeSource={RelativeSource AncestorType=ItemsControl}}"</w:t>
      </w:r>
    </w:p>
    <w:p w14:paraId="7337C3AB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3D5A7EBE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IconButtonStyle}"&gt;</w:t>
      </w:r>
    </w:p>
    <w:p w14:paraId="4C00DEF7" w14:textId="358858AE" w:rsidR="0090154A" w:rsidRPr="0090154A" w:rsidRDefault="0090154A" w:rsidP="008700F3">
      <w:pPr>
        <w:pStyle w:val="aff0"/>
      </w:pPr>
      <w:r w:rsidRPr="00382DFC">
        <w:rPr>
          <w:lang w:val="en-US"/>
        </w:rPr>
        <w:t xml:space="preserve">        </w:t>
      </w:r>
      <w:r w:rsidRPr="0090154A">
        <w:t>&lt;!-- Иконка "карандаш" для визуального обозначения редактирования --&gt;</w:t>
      </w:r>
    </w:p>
    <w:p w14:paraId="53BD102B" w14:textId="77777777" w:rsidR="008700F3" w:rsidRPr="008700F3" w:rsidRDefault="008700F3" w:rsidP="008700F3">
      <w:pPr>
        <w:pStyle w:val="aff0"/>
        <w:rPr>
          <w:lang w:val="en-US"/>
        </w:rPr>
      </w:pPr>
      <w:r w:rsidRPr="0090154A">
        <w:t xml:space="preserve">        </w:t>
      </w:r>
      <w:r w:rsidRPr="008700F3">
        <w:rPr>
          <w:lang w:val="en-US"/>
        </w:rPr>
        <w:t>&lt;materialDesign:PackIcon Kind="Pencil"/&gt;</w:t>
      </w:r>
    </w:p>
    <w:p w14:paraId="172236F6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&lt;/Button&gt;</w:t>
      </w:r>
    </w:p>
    <w:p w14:paraId="2AF2A552" w14:textId="77777777" w:rsidR="0090154A" w:rsidRPr="00382DFC" w:rsidRDefault="0090154A" w:rsidP="008700F3">
      <w:pPr>
        <w:pStyle w:val="aff0"/>
        <w:rPr>
          <w:lang w:val="en-US"/>
        </w:rPr>
      </w:pPr>
    </w:p>
    <w:p w14:paraId="155538B4" w14:textId="72D6BFB3" w:rsidR="0090154A" w:rsidRPr="0090154A" w:rsidRDefault="0090154A" w:rsidP="008700F3">
      <w:pPr>
        <w:pStyle w:val="aff0"/>
      </w:pPr>
      <w:r w:rsidRPr="00382DFC">
        <w:rPr>
          <w:lang w:val="en-US"/>
        </w:rPr>
        <w:t xml:space="preserve">    </w:t>
      </w:r>
      <w:r w:rsidRPr="0090154A">
        <w:t>&lt;!-- Кнопка для удаления турнира --&gt;</w:t>
      </w:r>
    </w:p>
    <w:p w14:paraId="16A34014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&lt;Button Command="{Binding DataContext.DeleteTournamentCommand, RelativeSource={RelativeSource AncestorType=ItemsControl}}"</w:t>
      </w:r>
    </w:p>
    <w:p w14:paraId="0FDE0866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53F4EF52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</w:t>
      </w:r>
    </w:p>
    <w:p w14:paraId="768DF474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Foreground="{StaticResource ErrorBrush}"&gt;</w:t>
      </w:r>
    </w:p>
    <w:p w14:paraId="02878D52" w14:textId="660402C3" w:rsidR="00422599" w:rsidRPr="00382DFC" w:rsidRDefault="00422599" w:rsidP="008700F3">
      <w:pPr>
        <w:pStyle w:val="aff0"/>
        <w:rPr>
          <w:lang w:val="en-US"/>
        </w:rPr>
      </w:pPr>
      <w:r w:rsidRPr="00382DFC">
        <w:rPr>
          <w:lang w:val="en-US"/>
        </w:rPr>
        <w:t xml:space="preserve">        &lt;!-- </w:t>
      </w:r>
      <w:r w:rsidRPr="00422599">
        <w:t>Иконка</w:t>
      </w:r>
      <w:r w:rsidRPr="00382DFC">
        <w:rPr>
          <w:lang w:val="en-US"/>
        </w:rPr>
        <w:t xml:space="preserve"> "</w:t>
      </w:r>
      <w:r w:rsidRPr="00422599">
        <w:t>корзина</w:t>
      </w:r>
      <w:r w:rsidRPr="00382DFC">
        <w:rPr>
          <w:lang w:val="en-US"/>
        </w:rPr>
        <w:t xml:space="preserve">" </w:t>
      </w:r>
      <w:r w:rsidRPr="00422599">
        <w:t>для</w:t>
      </w:r>
      <w:r w:rsidRPr="00382DFC">
        <w:rPr>
          <w:lang w:val="en-US"/>
        </w:rPr>
        <w:t xml:space="preserve"> </w:t>
      </w:r>
      <w:r w:rsidRPr="00422599">
        <w:t>визуального</w:t>
      </w:r>
      <w:r w:rsidRPr="00382DFC">
        <w:rPr>
          <w:lang w:val="en-US"/>
        </w:rPr>
        <w:t xml:space="preserve"> </w:t>
      </w:r>
      <w:r w:rsidRPr="00422599">
        <w:t>обозначения</w:t>
      </w:r>
      <w:r w:rsidRPr="00382DFC">
        <w:rPr>
          <w:lang w:val="en-US"/>
        </w:rPr>
        <w:t xml:space="preserve"> </w:t>
      </w:r>
      <w:r w:rsidRPr="00422599">
        <w:t>удаления</w:t>
      </w:r>
      <w:r w:rsidRPr="00382DFC">
        <w:rPr>
          <w:lang w:val="en-US"/>
        </w:rPr>
        <w:t xml:space="preserve"> --&gt;</w:t>
      </w:r>
    </w:p>
    <w:p w14:paraId="3EE7F3E9" w14:textId="77777777" w:rsidR="008700F3" w:rsidRPr="008700F3" w:rsidRDefault="008700F3" w:rsidP="008700F3">
      <w:pPr>
        <w:pStyle w:val="aff0"/>
        <w:rPr>
          <w:lang w:val="en-US"/>
        </w:rPr>
      </w:pPr>
      <w:r w:rsidRPr="00382DFC">
        <w:rPr>
          <w:lang w:val="en-US"/>
        </w:rPr>
        <w:t xml:space="preserve">        </w:t>
      </w:r>
      <w:r w:rsidRPr="008700F3">
        <w:rPr>
          <w:lang w:val="en-US"/>
        </w:rPr>
        <w:t>&lt;materialDesign:PackIcon Kind="Delete"/&gt;</w:t>
      </w:r>
    </w:p>
    <w:p w14:paraId="63850F87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</w:t>
      </w:r>
      <w:r w:rsidRPr="00382DFC">
        <w:rPr>
          <w:lang w:val="en-US"/>
        </w:rPr>
        <w:t>&lt;/Button&gt;</w:t>
      </w:r>
    </w:p>
    <w:p w14:paraId="66BD1074" w14:textId="02B19EBD" w:rsidR="00C838EB" w:rsidRDefault="008700F3" w:rsidP="008700F3">
      <w:pPr>
        <w:pStyle w:val="aff0"/>
      </w:pPr>
      <w:r>
        <w:t>&lt;/StackPanel&gt;</w:t>
      </w:r>
    </w:p>
    <w:p w14:paraId="3B21C7D5" w14:textId="41E0ABEF" w:rsidR="002B1058" w:rsidRDefault="002B1058" w:rsidP="002B1058">
      <w:pPr>
        <w:pStyle w:val="a3"/>
      </w:pPr>
      <w:r>
        <w:t>В приложении также разработаны стили для различных элементов интерфейса. Фрагмент кода стиля для кнопки в виде иконки представлен листингом 5.</w:t>
      </w:r>
    </w:p>
    <w:p w14:paraId="60AE3F12" w14:textId="0F68C915" w:rsidR="002B1058" w:rsidRDefault="002B1058" w:rsidP="002B1058">
      <w:pPr>
        <w:pStyle w:val="aff2"/>
      </w:pPr>
      <w:r w:rsidRPr="00C838EB">
        <w:t xml:space="preserve">Листинг </w:t>
      </w:r>
      <w:r>
        <w:t>5</w:t>
      </w:r>
      <w:r w:rsidRPr="00C838EB">
        <w:t xml:space="preserve"> – </w:t>
      </w:r>
      <w:r>
        <w:t>Фрагмент кода</w:t>
      </w:r>
      <w:r w:rsidRPr="00C838EB">
        <w:t xml:space="preserve"> </w:t>
      </w:r>
      <w:r>
        <w:t>стиля для кнопки в виде иконки</w:t>
      </w:r>
    </w:p>
    <w:p w14:paraId="24D84E80" w14:textId="362CC851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>&lt;Style x:Key="IconButtonStyle" TargetType="Button"&gt;</w:t>
      </w:r>
    </w:p>
    <w:p w14:paraId="6D6B4353" w14:textId="18153493" w:rsidR="001701D5" w:rsidRPr="00D37919" w:rsidRDefault="001701D5" w:rsidP="001701D5">
      <w:pPr>
        <w:pStyle w:val="aff0"/>
      </w:pPr>
      <w:r w:rsidRPr="001701D5">
        <w:rPr>
          <w:lang w:val="en-US"/>
        </w:rPr>
        <w:t xml:space="preserve">    </w:t>
      </w:r>
      <w:r w:rsidRPr="00D37919">
        <w:t xml:space="preserve">&lt;!— </w:t>
      </w:r>
      <w:r>
        <w:t>Свойств</w:t>
      </w:r>
      <w:r w:rsidR="00C006CD">
        <w:t>а высоты и</w:t>
      </w:r>
      <w:r w:rsidRPr="00D37919">
        <w:t xml:space="preserve"> </w:t>
      </w:r>
      <w:r>
        <w:t>ширины</w:t>
      </w:r>
      <w:r w:rsidRPr="00D37919">
        <w:t xml:space="preserve"> </w:t>
      </w:r>
      <w:r>
        <w:t>элемента</w:t>
      </w:r>
      <w:r w:rsidRPr="00D37919">
        <w:t xml:space="preserve"> --&gt;</w:t>
      </w:r>
    </w:p>
    <w:p w14:paraId="090C0118" w14:textId="2942C117" w:rsidR="001701D5" w:rsidRPr="005D44A3" w:rsidRDefault="001701D5" w:rsidP="00C006CD">
      <w:pPr>
        <w:pStyle w:val="aff0"/>
        <w:rPr>
          <w:lang w:val="en-US"/>
        </w:rPr>
      </w:pPr>
      <w:r w:rsidRPr="00D37919">
        <w:t xml:space="preserve">    </w:t>
      </w:r>
      <w:r w:rsidRPr="005D44A3">
        <w:rPr>
          <w:lang w:val="en-US"/>
        </w:rPr>
        <w:t>&lt;</w:t>
      </w:r>
      <w:r w:rsidRPr="001701D5">
        <w:rPr>
          <w:lang w:val="en-US"/>
        </w:rPr>
        <w:t>Setter</w:t>
      </w:r>
      <w:r w:rsidRPr="005D44A3">
        <w:rPr>
          <w:lang w:val="en-US"/>
        </w:rPr>
        <w:t xml:space="preserve"> </w:t>
      </w:r>
      <w:r w:rsidRPr="001701D5">
        <w:rPr>
          <w:lang w:val="en-US"/>
        </w:rPr>
        <w:t>Property</w:t>
      </w:r>
      <w:r w:rsidRPr="005D44A3">
        <w:rPr>
          <w:lang w:val="en-US"/>
        </w:rPr>
        <w:t>="</w:t>
      </w:r>
      <w:r w:rsidRPr="001701D5">
        <w:rPr>
          <w:lang w:val="en-US"/>
        </w:rPr>
        <w:t>Width</w:t>
      </w:r>
      <w:r w:rsidRPr="005D44A3">
        <w:rPr>
          <w:lang w:val="en-US"/>
        </w:rPr>
        <w:t xml:space="preserve">" </w:t>
      </w:r>
      <w:r w:rsidRPr="001701D5">
        <w:rPr>
          <w:lang w:val="en-US"/>
        </w:rPr>
        <w:t>Value</w:t>
      </w:r>
      <w:r w:rsidRPr="005D44A3">
        <w:rPr>
          <w:lang w:val="en-US"/>
        </w:rPr>
        <w:t>="36"/&gt;</w:t>
      </w:r>
    </w:p>
    <w:p w14:paraId="06021C2E" w14:textId="11921B94" w:rsidR="001701D5" w:rsidRPr="00FF7A09" w:rsidRDefault="001701D5" w:rsidP="001701D5">
      <w:pPr>
        <w:pStyle w:val="aff0"/>
        <w:rPr>
          <w:lang w:val="en-US"/>
        </w:rPr>
      </w:pPr>
      <w:r w:rsidRPr="005D44A3">
        <w:rPr>
          <w:lang w:val="en-US"/>
        </w:rPr>
        <w:t xml:space="preserve">    </w:t>
      </w:r>
      <w:r w:rsidRPr="001701D5">
        <w:rPr>
          <w:lang w:val="en-US"/>
        </w:rPr>
        <w:t>&lt;Setter Property="Height" Value="36"/&gt;</w:t>
      </w:r>
    </w:p>
    <w:p w14:paraId="7ADD6ACA" w14:textId="328F6719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Свойство</w:t>
      </w:r>
      <w:r w:rsidRPr="001701D5">
        <w:rPr>
          <w:lang w:val="en-US"/>
        </w:rPr>
        <w:t xml:space="preserve"> </w:t>
      </w:r>
      <w:r>
        <w:t>отступов</w:t>
      </w:r>
      <w:r w:rsidRPr="001701D5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19FFD0ED" w14:textId="2E086CD5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Property="Padding" Value="8"/&gt;</w:t>
      </w:r>
    </w:p>
    <w:p w14:paraId="3F677EE8" w14:textId="39F407FA" w:rsidR="00621DC7" w:rsidRPr="00FF7A09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</w:t>
      </w:r>
      <w:r w:rsidR="0093509E">
        <w:t>а</w:t>
      </w:r>
      <w:r w:rsidR="0093509E" w:rsidRPr="005D44A3">
        <w:rPr>
          <w:lang w:val="en-US"/>
        </w:rPr>
        <w:t xml:space="preserve"> </w:t>
      </w:r>
      <w:r>
        <w:t>цвета</w:t>
      </w:r>
      <w:r w:rsidRPr="00FF7A09">
        <w:rPr>
          <w:lang w:val="en-US"/>
        </w:rPr>
        <w:t xml:space="preserve"> </w:t>
      </w:r>
      <w:r>
        <w:t>фона</w:t>
      </w:r>
      <w:r w:rsidRPr="001701D5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4DA77FAC" w14:textId="0A54A5F6" w:rsidR="00621DC7" w:rsidRPr="00FF7A09" w:rsidRDefault="001701D5" w:rsidP="0093509E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Property="Background" Value="Transparent"/&gt;</w:t>
      </w:r>
    </w:p>
    <w:p w14:paraId="1E0F57FA" w14:textId="2006529C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Property="BorderBrush" Value="Transparent"/&gt;</w:t>
      </w:r>
    </w:p>
    <w:p w14:paraId="2F6B0F4E" w14:textId="50FE08CD" w:rsidR="00621DC7" w:rsidRPr="00FF7A09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Свойство</w:t>
      </w:r>
      <w:r w:rsidRPr="001701D5">
        <w:rPr>
          <w:lang w:val="en-US"/>
        </w:rPr>
        <w:t xml:space="preserve"> </w:t>
      </w:r>
      <w:r>
        <w:t>толщины</w:t>
      </w:r>
      <w:r w:rsidRPr="00FF7A09">
        <w:rPr>
          <w:lang w:val="en-US"/>
        </w:rPr>
        <w:t xml:space="preserve"> </w:t>
      </w:r>
      <w:r>
        <w:t>границы</w:t>
      </w:r>
      <w:r w:rsidRPr="00FF7A09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4DAED302" w14:textId="567F4625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lastRenderedPageBreak/>
        <w:t xml:space="preserve">    &lt;Setter Property="BorderThickness" Value="0"/&gt;</w:t>
      </w:r>
    </w:p>
    <w:p w14:paraId="0B7C91AE" w14:textId="6D48079B" w:rsidR="00621DC7" w:rsidRPr="00FF7A09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Свойство</w:t>
      </w:r>
      <w:r w:rsidRPr="00FF7A09">
        <w:rPr>
          <w:lang w:val="en-US"/>
        </w:rPr>
        <w:t xml:space="preserve"> </w:t>
      </w:r>
      <w:r>
        <w:t>цвета</w:t>
      </w:r>
      <w:r w:rsidRPr="00FF7A09">
        <w:rPr>
          <w:lang w:val="en-US"/>
        </w:rPr>
        <w:t xml:space="preserve"> </w:t>
      </w:r>
      <w:r>
        <w:t>шрифта</w:t>
      </w:r>
      <w:r w:rsidRPr="001701D5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46E1CE9D" w14:textId="2B98DE72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Property="Foreground" Value="{StaticResource TextPrimaryBrush}"/&gt;</w:t>
      </w:r>
    </w:p>
    <w:p w14:paraId="07C130D4" w14:textId="0D865B34" w:rsidR="00621DC7" w:rsidRPr="00621DC7" w:rsidRDefault="00621DC7" w:rsidP="001701D5">
      <w:pPr>
        <w:pStyle w:val="aff0"/>
      </w:pPr>
      <w:r w:rsidRPr="00FF7A09">
        <w:rPr>
          <w:lang w:val="en-US"/>
        </w:rPr>
        <w:t xml:space="preserve">    </w:t>
      </w:r>
      <w:r w:rsidRPr="00621DC7">
        <w:t xml:space="preserve">&lt;!— </w:t>
      </w:r>
      <w:r>
        <w:t>Свойство</w:t>
      </w:r>
      <w:r w:rsidRPr="00621DC7">
        <w:t xml:space="preserve"> </w:t>
      </w:r>
      <w:r>
        <w:t>определения типа курсора при наведении на элемент</w:t>
      </w:r>
      <w:r w:rsidRPr="00621DC7">
        <w:t xml:space="preserve"> --&gt;</w:t>
      </w:r>
    </w:p>
    <w:p w14:paraId="5FC04389" w14:textId="19FA6358" w:rsidR="001701D5" w:rsidRPr="00FF7A09" w:rsidRDefault="001701D5" w:rsidP="001701D5">
      <w:pPr>
        <w:pStyle w:val="aff0"/>
        <w:rPr>
          <w:lang w:val="en-US"/>
        </w:rPr>
      </w:pPr>
      <w:r w:rsidRPr="00621DC7">
        <w:t xml:space="preserve">    </w:t>
      </w:r>
      <w:r w:rsidRPr="001701D5">
        <w:rPr>
          <w:lang w:val="en-US"/>
        </w:rPr>
        <w:t>&lt;Setter Property="Cursor" Value="Hand"/&gt;</w:t>
      </w:r>
    </w:p>
    <w:p w14:paraId="33AD6123" w14:textId="23E35BC0" w:rsidR="00621DC7" w:rsidRPr="00621DC7" w:rsidRDefault="00621DC7" w:rsidP="001701D5">
      <w:pPr>
        <w:pStyle w:val="aff0"/>
      </w:pPr>
      <w:r w:rsidRPr="00FF7A09">
        <w:rPr>
          <w:lang w:val="en-US"/>
        </w:rPr>
        <w:t xml:space="preserve">    </w:t>
      </w:r>
      <w:r w:rsidRPr="00621DC7">
        <w:t xml:space="preserve">&lt;!— </w:t>
      </w:r>
      <w:r>
        <w:t>Свойство вертикального выравнивания контента внутри</w:t>
      </w:r>
      <w:r w:rsidRPr="00621DC7">
        <w:t xml:space="preserve"> </w:t>
      </w:r>
      <w:r>
        <w:t>элемента</w:t>
      </w:r>
      <w:r w:rsidRPr="00621DC7">
        <w:t xml:space="preserve"> --&gt;</w:t>
      </w:r>
    </w:p>
    <w:p w14:paraId="6DEBCB30" w14:textId="1FE804AD" w:rsidR="001701D5" w:rsidRPr="00FF7A09" w:rsidRDefault="001701D5" w:rsidP="001701D5">
      <w:pPr>
        <w:pStyle w:val="aff0"/>
        <w:rPr>
          <w:lang w:val="en-US"/>
        </w:rPr>
      </w:pPr>
      <w:r w:rsidRPr="00621DC7">
        <w:t xml:space="preserve">    </w:t>
      </w:r>
      <w:r w:rsidRPr="001701D5">
        <w:rPr>
          <w:lang w:val="en-US"/>
        </w:rPr>
        <w:t>&lt;Setter Property="VerticalContentAlignment" Value="Top"/&gt;</w:t>
      </w:r>
    </w:p>
    <w:p w14:paraId="09DEEA46" w14:textId="6113A065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Property="Template"&gt;</w:t>
      </w:r>
    </w:p>
    <w:p w14:paraId="47CE4064" w14:textId="7353DA41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&lt;Setter.Value&gt;</w:t>
      </w:r>
    </w:p>
    <w:p w14:paraId="4FA62E9C" w14:textId="1F796EE9" w:rsidR="00621DC7" w:rsidRPr="00621DC7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 w:rsidRPr="00621DC7">
        <w:rPr>
          <w:lang w:val="en-US"/>
        </w:rPr>
        <w:t xml:space="preserve">  </w:t>
      </w:r>
      <w:r w:rsidRPr="00FF7A09">
        <w:rPr>
          <w:lang w:val="en-US"/>
        </w:rPr>
        <w:t xml:space="preserve">  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Шаблон</w:t>
      </w:r>
      <w:r w:rsidRPr="00621DC7">
        <w:rPr>
          <w:lang w:val="en-US"/>
        </w:rPr>
        <w:t xml:space="preserve"> </w:t>
      </w:r>
      <w:r>
        <w:t>кнопки</w:t>
      </w:r>
      <w:r>
        <w:rPr>
          <w:lang w:val="en-US"/>
        </w:rPr>
        <w:t xml:space="preserve"> --&gt;</w:t>
      </w:r>
    </w:p>
    <w:p w14:paraId="4E8928AD" w14:textId="2F1715F7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&lt;ControlTemplate TargetType="Button"&gt;</w:t>
      </w:r>
    </w:p>
    <w:p w14:paraId="7EEA4159" w14:textId="52ECFED7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&lt;Border x:Name="border"</w:t>
      </w:r>
    </w:p>
    <w:p w14:paraId="7BD9DEA0" w14:textId="7B9B725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Background="{TemplateBinding Background}"</w:t>
      </w:r>
    </w:p>
    <w:p w14:paraId="703EA485" w14:textId="501952D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BorderBrush="{TemplateBinding BorderBrush}"</w:t>
      </w:r>
    </w:p>
    <w:p w14:paraId="2E3A8106" w14:textId="31897356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BorderThickness="{TemplateBinding BorderThickness}"</w:t>
      </w:r>
    </w:p>
    <w:p w14:paraId="15747CA7" w14:textId="6168B7F3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CornerRadius="18"</w:t>
      </w:r>
    </w:p>
    <w:p w14:paraId="30DED25C" w14:textId="002E4E4D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Width="{TemplateBinding Width}"</w:t>
      </w:r>
    </w:p>
    <w:p w14:paraId="6F38D608" w14:textId="5AD5C8C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Height="{TemplateBinding Height}"&gt;</w:t>
      </w:r>
    </w:p>
    <w:p w14:paraId="2C4B14CC" w14:textId="5A53DBBD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&lt;ContentPresenter x:Name="contentPresenter" Content="{TemplateBinding Content}" ContentTemplate="{TemplateBinding ContentTemplate}" HorizontalAlignment="Center" VerticalAlignment="Center"/&gt;</w:t>
      </w:r>
    </w:p>
    <w:p w14:paraId="5769AE00" w14:textId="68BEC352" w:rsidR="001701D5" w:rsidRPr="009E57FB" w:rsidRDefault="001701D5" w:rsidP="001701D5">
      <w:pPr>
        <w:pStyle w:val="aff0"/>
      </w:pPr>
      <w:r w:rsidRPr="001701D5">
        <w:rPr>
          <w:lang w:val="en-US"/>
        </w:rPr>
        <w:t xml:space="preserve">                </w:t>
      </w:r>
      <w:r w:rsidRPr="009E57FB">
        <w:t>&lt;/</w:t>
      </w:r>
      <w:r w:rsidRPr="001701D5">
        <w:rPr>
          <w:lang w:val="en-US"/>
        </w:rPr>
        <w:t>Border</w:t>
      </w:r>
      <w:r w:rsidRPr="009E57FB">
        <w:t>&gt;</w:t>
      </w:r>
    </w:p>
    <w:p w14:paraId="7F7BB6B2" w14:textId="77777777" w:rsidR="00F6387D" w:rsidRPr="00F6387D" w:rsidRDefault="00621DC7" w:rsidP="00F6387D">
      <w:pPr>
        <w:pStyle w:val="aff0"/>
      </w:pPr>
      <w:r w:rsidRPr="00F6387D">
        <w:t xml:space="preserve">                &lt;!— </w:t>
      </w:r>
      <w:r>
        <w:t>Триггеры</w:t>
      </w:r>
      <w:r w:rsidRPr="00F6387D">
        <w:t xml:space="preserve"> </w:t>
      </w:r>
      <w:r>
        <w:t>для</w:t>
      </w:r>
      <w:r w:rsidR="00F6387D" w:rsidRPr="00F6387D">
        <w:t xml:space="preserve"> визуальной обратной связи</w:t>
      </w:r>
    </w:p>
    <w:p w14:paraId="7BA437D4" w14:textId="481CD25C" w:rsidR="00621DC7" w:rsidRPr="00F6387D" w:rsidRDefault="00621DC7" w:rsidP="001701D5">
      <w:pPr>
        <w:pStyle w:val="aff0"/>
      </w:pPr>
      <w:r w:rsidRPr="00F6387D">
        <w:t xml:space="preserve"> </w:t>
      </w:r>
      <w:r>
        <w:t>кнопки</w:t>
      </w:r>
      <w:r w:rsidRPr="00F6387D">
        <w:t xml:space="preserve"> --&gt;</w:t>
      </w:r>
    </w:p>
    <w:p w14:paraId="0C451251" w14:textId="08A54A08" w:rsidR="001701D5" w:rsidRPr="009E57FB" w:rsidRDefault="001701D5" w:rsidP="001701D5">
      <w:pPr>
        <w:pStyle w:val="aff0"/>
      </w:pPr>
      <w:r w:rsidRPr="00F6387D">
        <w:t xml:space="preserve">                </w:t>
      </w:r>
      <w:r w:rsidRPr="009E57FB">
        <w:t>&lt;</w:t>
      </w:r>
      <w:r w:rsidRPr="001701D5">
        <w:rPr>
          <w:lang w:val="en-US"/>
        </w:rPr>
        <w:t>ControlTemplate</w:t>
      </w:r>
      <w:r w:rsidRPr="009E57FB">
        <w:t>.</w:t>
      </w:r>
      <w:r w:rsidRPr="001701D5">
        <w:rPr>
          <w:lang w:val="en-US"/>
        </w:rPr>
        <w:t>Triggers</w:t>
      </w:r>
      <w:r w:rsidRPr="009E57FB">
        <w:t>&gt;</w:t>
      </w:r>
    </w:p>
    <w:p w14:paraId="017E4FEC" w14:textId="5E07E675" w:rsidR="00F6387D" w:rsidRPr="00F6387D" w:rsidRDefault="00F6387D" w:rsidP="001701D5">
      <w:pPr>
        <w:pStyle w:val="aff0"/>
      </w:pPr>
      <w:r w:rsidRPr="00F6387D">
        <w:t xml:space="preserve">                   &lt;!-- Изменение фона при наведении курсора --&gt;</w:t>
      </w:r>
    </w:p>
    <w:p w14:paraId="50DC5882" w14:textId="74A3A305" w:rsidR="001701D5" w:rsidRPr="001701D5" w:rsidRDefault="001701D5" w:rsidP="001701D5">
      <w:pPr>
        <w:pStyle w:val="aff0"/>
        <w:rPr>
          <w:lang w:val="en-US"/>
        </w:rPr>
      </w:pPr>
      <w:r w:rsidRPr="00F6387D">
        <w:t xml:space="preserve">                    </w:t>
      </w:r>
      <w:r w:rsidRPr="001701D5">
        <w:rPr>
          <w:lang w:val="en-US"/>
        </w:rPr>
        <w:t>&lt;Trigger Property="IsMouseOver" Value="True"&gt;</w:t>
      </w:r>
    </w:p>
    <w:p w14:paraId="303C5E13" w14:textId="019F10E0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TargetName="border" Property="Background" Value="{StaticResource SecondaryBrush}"/&gt;</w:t>
      </w:r>
    </w:p>
    <w:p w14:paraId="16F1D97E" w14:textId="19D7DA6D" w:rsidR="001701D5" w:rsidRDefault="001701D5" w:rsidP="001701D5">
      <w:pPr>
        <w:pStyle w:val="aff0"/>
      </w:pPr>
      <w:r w:rsidRPr="001701D5">
        <w:rPr>
          <w:lang w:val="en-US"/>
        </w:rPr>
        <w:t xml:space="preserve">                    </w:t>
      </w:r>
      <w:r w:rsidRPr="009E57FB">
        <w:t>&lt;/</w:t>
      </w:r>
      <w:r w:rsidRPr="001701D5">
        <w:rPr>
          <w:lang w:val="en-US"/>
        </w:rPr>
        <w:t>Trigger</w:t>
      </w:r>
      <w:r w:rsidRPr="009E57FB">
        <w:t>&gt;</w:t>
      </w:r>
    </w:p>
    <w:p w14:paraId="59945F4A" w14:textId="38E4FFE7" w:rsidR="00A11F75" w:rsidRPr="00A11F75" w:rsidRDefault="00A11F75" w:rsidP="001701D5">
      <w:pPr>
        <w:pStyle w:val="aff0"/>
      </w:pPr>
      <w:r w:rsidRPr="009E57FB">
        <w:t xml:space="preserve">                    </w:t>
      </w:r>
      <w:r w:rsidRPr="00A11F75">
        <w:t>&lt;!-- Изменение фона при нажатии кнопки --&gt;</w:t>
      </w:r>
    </w:p>
    <w:p w14:paraId="57318167" w14:textId="62DA8F21" w:rsidR="001701D5" w:rsidRPr="001701D5" w:rsidRDefault="001701D5" w:rsidP="001701D5">
      <w:pPr>
        <w:pStyle w:val="aff0"/>
        <w:rPr>
          <w:lang w:val="en-US"/>
        </w:rPr>
      </w:pPr>
      <w:r w:rsidRPr="00A11F75">
        <w:t xml:space="preserve">                    </w:t>
      </w:r>
      <w:r w:rsidRPr="001701D5">
        <w:rPr>
          <w:lang w:val="en-US"/>
        </w:rPr>
        <w:t>&lt;Trigger Property="IsPressed" Value="True"&gt;</w:t>
      </w:r>
    </w:p>
    <w:p w14:paraId="213E22F6" w14:textId="68E909C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TargetName="border" Property="Background" Value="{StaticResource BorderBrush}"/&gt;</w:t>
      </w:r>
    </w:p>
    <w:p w14:paraId="67D00956" w14:textId="590043AC" w:rsidR="001701D5" w:rsidRPr="009E57FB" w:rsidRDefault="001701D5" w:rsidP="001701D5">
      <w:pPr>
        <w:pStyle w:val="aff0"/>
      </w:pPr>
      <w:r w:rsidRPr="001701D5">
        <w:rPr>
          <w:lang w:val="en-US"/>
        </w:rPr>
        <w:t xml:space="preserve">                    </w:t>
      </w:r>
      <w:r w:rsidRPr="009E57FB">
        <w:t>&lt;/</w:t>
      </w:r>
      <w:r w:rsidRPr="001701D5">
        <w:rPr>
          <w:lang w:val="en-US"/>
        </w:rPr>
        <w:t>Trigger</w:t>
      </w:r>
      <w:r w:rsidRPr="009E57FB">
        <w:t>&gt;</w:t>
      </w:r>
    </w:p>
    <w:p w14:paraId="16CE8094" w14:textId="160F2F22" w:rsidR="00FF7A09" w:rsidRPr="00FF7A09" w:rsidRDefault="00FF7A09" w:rsidP="001701D5">
      <w:pPr>
        <w:pStyle w:val="aff0"/>
      </w:pPr>
      <w:r>
        <w:t xml:space="preserve">                    </w:t>
      </w:r>
      <w:r w:rsidRPr="00FF7A09">
        <w:t>&lt;!-- Стиль для неактивного состояния --&gt;</w:t>
      </w:r>
    </w:p>
    <w:p w14:paraId="33031D82" w14:textId="5F8FF095" w:rsidR="001701D5" w:rsidRPr="001701D5" w:rsidRDefault="001701D5" w:rsidP="001701D5">
      <w:pPr>
        <w:pStyle w:val="aff0"/>
        <w:rPr>
          <w:lang w:val="en-US"/>
        </w:rPr>
      </w:pPr>
      <w:r w:rsidRPr="009E57FB">
        <w:t xml:space="preserve">                   </w:t>
      </w:r>
      <w:r w:rsidR="00FF7A09" w:rsidRPr="009E57FB">
        <w:t xml:space="preserve"> </w:t>
      </w:r>
      <w:r w:rsidRPr="001701D5">
        <w:rPr>
          <w:lang w:val="en-US"/>
        </w:rPr>
        <w:t>&lt;Trigger Property="IsEnabled" Value="False"&gt;</w:t>
      </w:r>
    </w:p>
    <w:p w14:paraId="198FC1F8" w14:textId="75E5618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Property="Foreground" Value="{StaticResource TextHintBrush}"/&gt;</w:t>
      </w:r>
    </w:p>
    <w:p w14:paraId="3B111458" w14:textId="6FDC7F8C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&lt;/Trigger&gt;</w:t>
      </w:r>
    </w:p>
    <w:p w14:paraId="1946583A" w14:textId="7BCD9CF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&lt;/ControlTemplate.Triggers&gt;</w:t>
      </w:r>
    </w:p>
    <w:p w14:paraId="3AB35DE5" w14:textId="158504F8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&lt;/ControlTemplate&gt;</w:t>
      </w:r>
    </w:p>
    <w:p w14:paraId="0E25F635" w14:textId="133FE7CF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&lt;/Setter.Value&gt;</w:t>
      </w:r>
    </w:p>
    <w:p w14:paraId="616304D3" w14:textId="6CC02430" w:rsidR="001701D5" w:rsidRPr="00621DC7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 w:rsidRPr="00621DC7">
        <w:rPr>
          <w:lang w:val="en-US"/>
        </w:rPr>
        <w:t>&lt;/Setter&gt;</w:t>
      </w:r>
    </w:p>
    <w:p w14:paraId="0EF1CBA3" w14:textId="6D1DE2D6" w:rsidR="00621DC7" w:rsidRPr="00621DC7" w:rsidRDefault="001701D5" w:rsidP="00621DC7">
      <w:pPr>
        <w:pStyle w:val="aff0"/>
      </w:pPr>
      <w:r w:rsidRPr="00621DC7">
        <w:rPr>
          <w:lang w:val="en-US"/>
        </w:rPr>
        <w:t>&lt;/Style&gt;</w:t>
      </w:r>
    </w:p>
    <w:p w14:paraId="021D4698" w14:textId="58B65EB7" w:rsidR="009705A6" w:rsidRDefault="009705A6" w:rsidP="009705A6">
      <w:pPr>
        <w:pStyle w:val="2"/>
      </w:pPr>
      <w:r w:rsidRPr="00E24DBC">
        <w:lastRenderedPageBreak/>
        <w:t>Разграничение прав доступа пользователей</w:t>
      </w:r>
    </w:p>
    <w:p w14:paraId="05A5F609" w14:textId="1DAB102F" w:rsidR="004C782A" w:rsidRPr="00C614BB" w:rsidRDefault="004C782A" w:rsidP="004C782A">
      <w:pPr>
        <w:pStyle w:val="a3"/>
      </w:pPr>
      <w:r>
        <w:t>Разграничение прав доступа реализовано разделением организаторов и судей по разным таблицам</w:t>
      </w:r>
      <w:r w:rsidR="00C109A9">
        <w:t xml:space="preserve"> БД</w:t>
      </w:r>
      <w:r>
        <w:t>.</w:t>
      </w:r>
      <w:r w:rsidR="00382DFC">
        <w:t xml:space="preserve"> Права организатора у пользователя появляются при значении </w:t>
      </w:r>
      <w:r w:rsidR="00E52FA0">
        <w:rPr>
          <w:lang w:val="en-US"/>
        </w:rPr>
        <w:t>True</w:t>
      </w:r>
      <w:r w:rsidR="00E52FA0" w:rsidRPr="00382DFC">
        <w:t xml:space="preserve"> </w:t>
      </w:r>
      <w:r w:rsidR="00382DFC">
        <w:t xml:space="preserve">в поле </w:t>
      </w:r>
      <w:r w:rsidR="00382DFC">
        <w:rPr>
          <w:lang w:val="en-US"/>
        </w:rPr>
        <w:t>IsOrganizer</w:t>
      </w:r>
      <w:r w:rsidR="00382DFC" w:rsidRPr="00382DFC">
        <w:t>.</w:t>
      </w:r>
    </w:p>
    <w:p w14:paraId="54982A06" w14:textId="2F362EB8" w:rsidR="00382DFC" w:rsidRDefault="00382DFC" w:rsidP="004C782A">
      <w:pPr>
        <w:pStyle w:val="a3"/>
      </w:pPr>
      <w:r>
        <w:t xml:space="preserve">Пример кода разграничения прав пользователей приложения представлен листингом </w:t>
      </w:r>
      <w:r w:rsidR="009B2BD3">
        <w:t>6</w:t>
      </w:r>
      <w:r>
        <w:t>.</w:t>
      </w:r>
    </w:p>
    <w:p w14:paraId="765D9354" w14:textId="5964A784" w:rsidR="001558E0" w:rsidRDefault="001558E0" w:rsidP="00F946A4">
      <w:pPr>
        <w:pStyle w:val="aff2"/>
      </w:pPr>
      <w:r>
        <w:t xml:space="preserve">Листинг </w:t>
      </w:r>
      <w:r w:rsidR="009B2BD3">
        <w:t>6</w:t>
      </w:r>
      <w:r>
        <w:t xml:space="preserve"> </w:t>
      </w:r>
      <w:r w:rsidRPr="00C838EB">
        <w:t>–</w:t>
      </w:r>
      <w:r>
        <w:t xml:space="preserve"> Код разграничения прав пользователей приложения</w:t>
      </w:r>
    </w:p>
    <w:p w14:paraId="1EA1EB74" w14:textId="77777777" w:rsidR="00F946A4" w:rsidRPr="00C614BB" w:rsidRDefault="00F946A4" w:rsidP="00F946A4">
      <w:pPr>
        <w:pStyle w:val="aff0"/>
      </w:pPr>
      <w:r w:rsidRPr="00864F75">
        <w:rPr>
          <w:lang w:val="en-US"/>
        </w:rPr>
        <w:t>private</w:t>
      </w:r>
      <w:r w:rsidRPr="00C614BB">
        <w:t xml:space="preserve"> </w:t>
      </w:r>
      <w:r w:rsidRPr="00864F75">
        <w:rPr>
          <w:lang w:val="en-US"/>
        </w:rPr>
        <w:t>void</w:t>
      </w:r>
      <w:r w:rsidRPr="00C614BB">
        <w:t xml:space="preserve"> </w:t>
      </w:r>
      <w:r w:rsidRPr="00864F75">
        <w:rPr>
          <w:lang w:val="en-US"/>
        </w:rPr>
        <w:t>InitializeNavigation</w:t>
      </w:r>
      <w:r w:rsidRPr="00C614BB">
        <w:t>()</w:t>
      </w:r>
    </w:p>
    <w:p w14:paraId="44D292AA" w14:textId="77777777" w:rsidR="00F946A4" w:rsidRDefault="00F946A4" w:rsidP="00F946A4">
      <w:pPr>
        <w:pStyle w:val="aff0"/>
      </w:pPr>
      <w:r>
        <w:t>{</w:t>
      </w:r>
    </w:p>
    <w:p w14:paraId="5D514F36" w14:textId="7A913CFD" w:rsidR="00F946A4" w:rsidRDefault="00F946A4" w:rsidP="00F946A4">
      <w:pPr>
        <w:pStyle w:val="aff0"/>
      </w:pPr>
      <w:r>
        <w:t xml:space="preserve">    //Инициализация коллекции элементов меню</w:t>
      </w:r>
    </w:p>
    <w:p w14:paraId="1358A116" w14:textId="77777777" w:rsidR="00F946A4" w:rsidRDefault="00F946A4" w:rsidP="00F946A4">
      <w:pPr>
        <w:pStyle w:val="aff0"/>
      </w:pPr>
      <w:r>
        <w:t xml:space="preserve">    MenuItems = new ObservableCollection&lt;MenuItem&gt;();</w:t>
      </w:r>
    </w:p>
    <w:p w14:paraId="4A2893FF" w14:textId="77777777" w:rsidR="00F946A4" w:rsidRDefault="00F946A4" w:rsidP="00F946A4">
      <w:pPr>
        <w:pStyle w:val="aff0"/>
      </w:pPr>
    </w:p>
    <w:p w14:paraId="11C270A9" w14:textId="43DFB0DF" w:rsidR="00F946A4" w:rsidRDefault="00F946A4" w:rsidP="00F946A4">
      <w:pPr>
        <w:pStyle w:val="aff0"/>
      </w:pPr>
      <w:r>
        <w:t xml:space="preserve">    //Проверка роли пользователя (организатор или обычный пользователь)</w:t>
      </w:r>
    </w:p>
    <w:p w14:paraId="6B68C0C2" w14:textId="77777777" w:rsidR="00F946A4" w:rsidRDefault="00F946A4" w:rsidP="00F946A4">
      <w:pPr>
        <w:pStyle w:val="aff0"/>
      </w:pPr>
      <w:r>
        <w:t xml:space="preserve">    if (CurrentUser.IsOrganizer)</w:t>
      </w:r>
    </w:p>
    <w:p w14:paraId="2CB7C99D" w14:textId="77777777" w:rsidR="00F946A4" w:rsidRDefault="00F946A4" w:rsidP="00F946A4">
      <w:pPr>
        <w:pStyle w:val="aff0"/>
      </w:pPr>
      <w:r>
        <w:t xml:space="preserve">    {</w:t>
      </w:r>
    </w:p>
    <w:p w14:paraId="21BE5EAF" w14:textId="30DDB118" w:rsidR="00F946A4" w:rsidRDefault="00F946A4" w:rsidP="00F946A4">
      <w:pPr>
        <w:pStyle w:val="aff0"/>
      </w:pPr>
      <w:r>
        <w:t xml:space="preserve">        //Добавление пунктов меню для организатора</w:t>
      </w:r>
    </w:p>
    <w:p w14:paraId="1F432077" w14:textId="77777777" w:rsidR="00F946A4" w:rsidRPr="00F946A4" w:rsidRDefault="00F946A4" w:rsidP="00F946A4">
      <w:pPr>
        <w:pStyle w:val="aff0"/>
        <w:rPr>
          <w:lang w:val="en-US"/>
        </w:rPr>
      </w:pPr>
      <w:r>
        <w:t xml:space="preserve">        </w:t>
      </w:r>
      <w:r w:rsidRPr="00F946A4">
        <w:rPr>
          <w:lang w:val="en-US"/>
        </w:rPr>
        <w:t>MenuItems.Add(new MenuItem("</w:t>
      </w:r>
      <w:r>
        <w:t>Заявки</w:t>
      </w:r>
      <w:r w:rsidRPr="00F946A4">
        <w:rPr>
          <w:lang w:val="en-US"/>
        </w:rPr>
        <w:t>", new RelayCommand(() =&gt; Navigate("Applications")), "ClipboardList"));</w:t>
      </w:r>
    </w:p>
    <w:p w14:paraId="6D41343E" w14:textId="77777777" w:rsidR="00F946A4" w:rsidRPr="00F946A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Пользователи</w:t>
      </w:r>
      <w:r w:rsidRPr="00F946A4">
        <w:rPr>
          <w:lang w:val="en-US"/>
        </w:rPr>
        <w:t>", new RelayCommand(() =&gt; Navigate("Users")), "AccountGroup"));</w:t>
      </w:r>
    </w:p>
    <w:p w14:paraId="797E2582" w14:textId="77777777" w:rsidR="00F946A4" w:rsidRPr="00F946A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Отчёты</w:t>
      </w:r>
      <w:r w:rsidRPr="00F946A4">
        <w:rPr>
          <w:lang w:val="en-US"/>
        </w:rPr>
        <w:t>", new RelayCommand(() =&gt; Navigate("Reports")), "ChartBar"));</w:t>
      </w:r>
    </w:p>
    <w:p w14:paraId="7771D725" w14:textId="77777777" w:rsidR="00F946A4" w:rsidRDefault="00F946A4" w:rsidP="00F946A4">
      <w:pPr>
        <w:pStyle w:val="aff0"/>
      </w:pPr>
      <w:r w:rsidRPr="00F946A4">
        <w:rPr>
          <w:lang w:val="en-US"/>
        </w:rPr>
        <w:t xml:space="preserve">    </w:t>
      </w:r>
      <w:r>
        <w:t>}</w:t>
      </w:r>
    </w:p>
    <w:p w14:paraId="6557AE6F" w14:textId="77777777" w:rsidR="00F946A4" w:rsidRDefault="00F946A4" w:rsidP="00F946A4">
      <w:pPr>
        <w:pStyle w:val="aff0"/>
      </w:pPr>
      <w:r>
        <w:t xml:space="preserve">    else</w:t>
      </w:r>
    </w:p>
    <w:p w14:paraId="6FCBCC3C" w14:textId="77777777" w:rsidR="00F946A4" w:rsidRDefault="00F946A4" w:rsidP="00F946A4">
      <w:pPr>
        <w:pStyle w:val="aff0"/>
      </w:pPr>
      <w:r>
        <w:t xml:space="preserve">    {</w:t>
      </w:r>
    </w:p>
    <w:p w14:paraId="786719EC" w14:textId="77913BF7" w:rsidR="00F946A4" w:rsidRDefault="00F946A4" w:rsidP="00F946A4">
      <w:pPr>
        <w:pStyle w:val="aff0"/>
      </w:pPr>
      <w:r>
        <w:t xml:space="preserve">        //Добавление пунктов меню для обычного пользователя</w:t>
      </w:r>
    </w:p>
    <w:p w14:paraId="265A63F4" w14:textId="77777777" w:rsidR="00F946A4" w:rsidRPr="00F946A4" w:rsidRDefault="00F946A4" w:rsidP="00F946A4">
      <w:pPr>
        <w:pStyle w:val="aff0"/>
        <w:rPr>
          <w:lang w:val="en-US"/>
        </w:rPr>
      </w:pPr>
      <w:r>
        <w:t xml:space="preserve">        </w:t>
      </w:r>
      <w:r w:rsidRPr="00F946A4">
        <w:rPr>
          <w:lang w:val="en-US"/>
        </w:rPr>
        <w:t>MenuItems.Add(new MenuItem("</w:t>
      </w:r>
      <w:r>
        <w:t>Мои</w:t>
      </w:r>
      <w:r w:rsidRPr="00F946A4">
        <w:rPr>
          <w:lang w:val="en-US"/>
        </w:rPr>
        <w:t xml:space="preserve"> </w:t>
      </w:r>
      <w:r>
        <w:t>площадки</w:t>
      </w:r>
      <w:r w:rsidRPr="00F946A4">
        <w:rPr>
          <w:lang w:val="en-US"/>
        </w:rPr>
        <w:t>", new RelayCommand(() =&gt; Navigate("MyMatches")), "Stadium"));</w:t>
      </w:r>
    </w:p>
    <w:p w14:paraId="164EA402" w14:textId="69ADA4DE" w:rsidR="00F946A4" w:rsidRPr="00BB4DD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Судьи</w:t>
      </w:r>
      <w:r w:rsidRPr="00F946A4">
        <w:rPr>
          <w:lang w:val="en-US"/>
        </w:rPr>
        <w:t>", new RelayCommand(() =&gt; Navigate("Judges")), "Gavel"));</w:t>
      </w:r>
      <w:r w:rsidRPr="00BB4DD4">
        <w:rPr>
          <w:lang w:val="en-US"/>
        </w:rPr>
        <w:t>}</w:t>
      </w:r>
      <w:r w:rsidRPr="00783D31">
        <w:rPr>
          <w:lang w:val="en-US"/>
        </w:rPr>
        <w:t>}</w:t>
      </w:r>
    </w:p>
    <w:p w14:paraId="3E37DDA1" w14:textId="03727E1D" w:rsidR="009705A6" w:rsidRDefault="009705A6" w:rsidP="009705A6">
      <w:pPr>
        <w:pStyle w:val="2"/>
      </w:pPr>
      <w:r w:rsidRPr="00E24DBC">
        <w:t>Экспорт и импорт данных</w:t>
      </w:r>
    </w:p>
    <w:p w14:paraId="35E97D39" w14:textId="6220C33F" w:rsidR="00425C72" w:rsidRDefault="00425C72" w:rsidP="00425C72">
      <w:pPr>
        <w:pStyle w:val="a3"/>
      </w:pPr>
      <w:r>
        <w:t>Для автоматизации процесса получения данных</w:t>
      </w:r>
      <w:r w:rsidR="007A7B5B">
        <w:t xml:space="preserve"> об участниках из турнира в приложении реализован экспорт файла в формате </w:t>
      </w:r>
      <w:r w:rsidR="007A7B5B">
        <w:rPr>
          <w:lang w:val="en-US"/>
        </w:rPr>
        <w:t>xslx</w:t>
      </w:r>
      <w:r w:rsidR="009C4F23" w:rsidRPr="009C4F23">
        <w:t xml:space="preserve">. </w:t>
      </w:r>
      <w:r w:rsidR="00B91F47">
        <w:t xml:space="preserve">Код метода экспорта данных об участниках представлен листингом </w:t>
      </w:r>
      <w:r w:rsidR="006E4AE5">
        <w:t>7</w:t>
      </w:r>
      <w:r w:rsidR="00B91F47">
        <w:t>.</w:t>
      </w:r>
    </w:p>
    <w:p w14:paraId="0B840EF9" w14:textId="194F26D5" w:rsidR="00B91F47" w:rsidRDefault="00B91F47" w:rsidP="00B91F47">
      <w:pPr>
        <w:pStyle w:val="aff2"/>
      </w:pPr>
      <w:r>
        <w:lastRenderedPageBreak/>
        <w:t xml:space="preserve">Листинг </w:t>
      </w:r>
      <w:r w:rsidR="006E4AE5">
        <w:t>7</w:t>
      </w:r>
      <w:r>
        <w:t xml:space="preserve"> – Код метода </w:t>
      </w:r>
      <w:r w:rsidR="00727C1F" w:rsidRPr="00864F75">
        <w:rPr>
          <w:lang w:val="en-US"/>
        </w:rPr>
        <w:t>ExportParticipants</w:t>
      </w:r>
    </w:p>
    <w:p w14:paraId="5B16F046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>[RelayCommand]</w:t>
      </w:r>
    </w:p>
    <w:p w14:paraId="1A0C9163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>private async Task ExportParticipants()</w:t>
      </w:r>
    </w:p>
    <w:p w14:paraId="6F324247" w14:textId="77777777" w:rsidR="00864F75" w:rsidRPr="005D44A3" w:rsidRDefault="00864F75" w:rsidP="00864F75">
      <w:pPr>
        <w:pStyle w:val="aff0"/>
        <w:rPr>
          <w:lang w:val="en-US"/>
        </w:rPr>
      </w:pPr>
      <w:r w:rsidRPr="005D44A3">
        <w:rPr>
          <w:lang w:val="en-US"/>
        </w:rPr>
        <w:t>{</w:t>
      </w:r>
    </w:p>
    <w:p w14:paraId="76258A49" w14:textId="3A4960BD" w:rsidR="00864F75" w:rsidRDefault="00864F75" w:rsidP="00864F75">
      <w:pPr>
        <w:pStyle w:val="aff0"/>
      </w:pPr>
      <w:r w:rsidRPr="005D44A3">
        <w:rPr>
          <w:lang w:val="en-US"/>
        </w:rPr>
        <w:t xml:space="preserve">    </w:t>
      </w:r>
      <w:r>
        <w:t>//Проверка прав доступа: только организаторы могут экспортировать участников</w:t>
      </w:r>
    </w:p>
    <w:p w14:paraId="19371353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</w:t>
      </w:r>
      <w:r w:rsidRPr="00864F75">
        <w:rPr>
          <w:lang w:val="en-US"/>
        </w:rPr>
        <w:t>if (!IsOrganizer)</w:t>
      </w:r>
    </w:p>
    <w:p w14:paraId="70ED13EB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 xml:space="preserve">    {</w:t>
      </w:r>
    </w:p>
    <w:p w14:paraId="5222041F" w14:textId="77777777" w:rsidR="00864F75" w:rsidRDefault="00864F75" w:rsidP="00864F75">
      <w:pPr>
        <w:pStyle w:val="aff0"/>
      </w:pPr>
      <w:r w:rsidRPr="00864F75">
        <w:rPr>
          <w:lang w:val="en-US"/>
        </w:rPr>
        <w:t xml:space="preserve">        MessageBox.Show("</w:t>
      </w:r>
      <w:r>
        <w:t>Доступ</w:t>
      </w:r>
      <w:r w:rsidRPr="00864F75">
        <w:rPr>
          <w:lang w:val="en-US"/>
        </w:rPr>
        <w:t xml:space="preserve"> </w:t>
      </w:r>
      <w:r>
        <w:t>запрещен</w:t>
      </w:r>
      <w:r w:rsidRPr="00864F75">
        <w:rPr>
          <w:lang w:val="en-US"/>
        </w:rPr>
        <w:t xml:space="preserve">. </w:t>
      </w:r>
      <w:r>
        <w:t>Только организаторы могут экспортировать участников.", "Ошибка доступа");</w:t>
      </w:r>
    </w:p>
    <w:p w14:paraId="7E050CDF" w14:textId="77777777" w:rsidR="00864F75" w:rsidRDefault="00864F75" w:rsidP="00864F75">
      <w:pPr>
        <w:pStyle w:val="aff0"/>
      </w:pPr>
      <w:r>
        <w:t xml:space="preserve">        return;</w:t>
      </w:r>
    </w:p>
    <w:p w14:paraId="22CBD1A2" w14:textId="77777777" w:rsidR="00864F75" w:rsidRDefault="00864F75" w:rsidP="00864F75">
      <w:pPr>
        <w:pStyle w:val="aff0"/>
      </w:pPr>
      <w:r>
        <w:t xml:space="preserve">    }</w:t>
      </w:r>
    </w:p>
    <w:p w14:paraId="0035E8D5" w14:textId="77777777" w:rsidR="00864F75" w:rsidRDefault="00864F75" w:rsidP="00864F75">
      <w:pPr>
        <w:pStyle w:val="aff0"/>
      </w:pPr>
    </w:p>
    <w:p w14:paraId="2F31D09A" w14:textId="77777777" w:rsidR="00864F75" w:rsidRDefault="00864F75" w:rsidP="00864F75">
      <w:pPr>
        <w:pStyle w:val="aff0"/>
      </w:pPr>
      <w:r>
        <w:t xml:space="preserve">    try</w:t>
      </w:r>
    </w:p>
    <w:p w14:paraId="251C77A5" w14:textId="77777777" w:rsidR="00864F75" w:rsidRDefault="00864F75" w:rsidP="00864F75">
      <w:pPr>
        <w:pStyle w:val="aff0"/>
      </w:pPr>
      <w:r>
        <w:t xml:space="preserve">    {</w:t>
      </w:r>
    </w:p>
    <w:p w14:paraId="5026B2AF" w14:textId="2C10FCB1" w:rsidR="00864F75" w:rsidRDefault="00864F75" w:rsidP="00864F75">
      <w:pPr>
        <w:pStyle w:val="aff0"/>
      </w:pPr>
      <w:r>
        <w:t xml:space="preserve">        //Проверка наличия участников для экспорта</w:t>
      </w:r>
    </w:p>
    <w:p w14:paraId="77A1B0D2" w14:textId="77777777" w:rsidR="00864F75" w:rsidRDefault="00864F75" w:rsidP="00864F75">
      <w:pPr>
        <w:pStyle w:val="aff0"/>
      </w:pPr>
      <w:r>
        <w:t xml:space="preserve">        if (!Participants.Any())</w:t>
      </w:r>
    </w:p>
    <w:p w14:paraId="110972E9" w14:textId="77777777" w:rsidR="00864F75" w:rsidRDefault="00864F75" w:rsidP="00864F75">
      <w:pPr>
        <w:pStyle w:val="aff0"/>
      </w:pPr>
      <w:r>
        <w:t xml:space="preserve">        {</w:t>
      </w:r>
    </w:p>
    <w:p w14:paraId="328A099F" w14:textId="77777777" w:rsidR="00864F75" w:rsidRDefault="00864F75" w:rsidP="00864F75">
      <w:pPr>
        <w:pStyle w:val="aff0"/>
      </w:pPr>
      <w:r>
        <w:t xml:space="preserve">            MessageBox.Show("Нет участников для экспорта", "Экспорт");</w:t>
      </w:r>
    </w:p>
    <w:p w14:paraId="749FDC58" w14:textId="77777777" w:rsidR="00864F75" w:rsidRDefault="00864F75" w:rsidP="00864F75">
      <w:pPr>
        <w:pStyle w:val="aff0"/>
      </w:pPr>
      <w:r>
        <w:t xml:space="preserve">            return;</w:t>
      </w:r>
    </w:p>
    <w:p w14:paraId="33D51607" w14:textId="77777777" w:rsidR="00864F75" w:rsidRDefault="00864F75" w:rsidP="00864F75">
      <w:pPr>
        <w:pStyle w:val="aff0"/>
      </w:pPr>
      <w:r>
        <w:t xml:space="preserve">        }</w:t>
      </w:r>
    </w:p>
    <w:p w14:paraId="10BAE057" w14:textId="77777777" w:rsidR="00864F75" w:rsidRDefault="00864F75" w:rsidP="00864F75">
      <w:pPr>
        <w:pStyle w:val="aff0"/>
      </w:pPr>
    </w:p>
    <w:p w14:paraId="6C3D1C41" w14:textId="22BAD776" w:rsidR="00864F75" w:rsidRDefault="00864F75" w:rsidP="00864F75">
      <w:pPr>
        <w:pStyle w:val="aff0"/>
      </w:pPr>
      <w:r>
        <w:t xml:space="preserve">        //Настройка диалога сохранения файла</w:t>
      </w:r>
    </w:p>
    <w:p w14:paraId="7F71E1B8" w14:textId="77777777" w:rsidR="00864F75" w:rsidRDefault="00864F75" w:rsidP="00864F75">
      <w:pPr>
        <w:pStyle w:val="aff0"/>
      </w:pPr>
      <w:r>
        <w:t xml:space="preserve">        var saveFileDialog = new SaveFileDialog</w:t>
      </w:r>
    </w:p>
    <w:p w14:paraId="4EED56A4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    </w:t>
      </w:r>
      <w:r w:rsidRPr="00864F75">
        <w:rPr>
          <w:lang w:val="en-US"/>
        </w:rPr>
        <w:t>{</w:t>
      </w:r>
    </w:p>
    <w:p w14:paraId="0221A2BB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 xml:space="preserve">            Filter = "Excel files (*.xlsx)|*.xlsx|All files (*.*)|*.*",</w:t>
      </w:r>
    </w:p>
    <w:p w14:paraId="5F6C888B" w14:textId="77777777" w:rsidR="00864F75" w:rsidRDefault="00864F75" w:rsidP="00864F75">
      <w:pPr>
        <w:pStyle w:val="aff0"/>
      </w:pPr>
      <w:r w:rsidRPr="00864F75">
        <w:rPr>
          <w:lang w:val="en-US"/>
        </w:rPr>
        <w:t xml:space="preserve">            </w:t>
      </w:r>
      <w:r>
        <w:t>Title = "Сохранить файл с участниками",</w:t>
      </w:r>
    </w:p>
    <w:p w14:paraId="61BF2792" w14:textId="77777777" w:rsidR="00864F75" w:rsidRDefault="00864F75" w:rsidP="00864F75">
      <w:pPr>
        <w:pStyle w:val="aff0"/>
      </w:pPr>
      <w:r>
        <w:t xml:space="preserve">            FileName = $"Участники_турнира_{DateTime.Now:yyyy-MM-dd}.xlsx"</w:t>
      </w:r>
    </w:p>
    <w:p w14:paraId="7D5DEC2B" w14:textId="77777777" w:rsidR="00864F75" w:rsidRDefault="00864F75" w:rsidP="00864F75">
      <w:pPr>
        <w:pStyle w:val="aff0"/>
      </w:pPr>
      <w:r>
        <w:t xml:space="preserve">        };</w:t>
      </w:r>
    </w:p>
    <w:p w14:paraId="173A2F8D" w14:textId="77777777" w:rsidR="00864F75" w:rsidRDefault="00864F75" w:rsidP="00864F75">
      <w:pPr>
        <w:pStyle w:val="aff0"/>
      </w:pPr>
    </w:p>
    <w:p w14:paraId="2E3EE680" w14:textId="74E89671" w:rsidR="00864F75" w:rsidRDefault="00864F75" w:rsidP="00864F75">
      <w:pPr>
        <w:pStyle w:val="aff0"/>
      </w:pPr>
      <w:r>
        <w:t xml:space="preserve">        //Если пользователь выбрал место сохранения и подтвердил</w:t>
      </w:r>
    </w:p>
    <w:p w14:paraId="3E1D91C5" w14:textId="77777777" w:rsidR="00864F75" w:rsidRDefault="00864F75" w:rsidP="00864F75">
      <w:pPr>
        <w:pStyle w:val="aff0"/>
      </w:pPr>
      <w:r>
        <w:t xml:space="preserve">        if (saveFileDialog.ShowDialog() == true)</w:t>
      </w:r>
    </w:p>
    <w:p w14:paraId="0F6E012B" w14:textId="77777777" w:rsidR="00864F75" w:rsidRDefault="00864F75" w:rsidP="00864F75">
      <w:pPr>
        <w:pStyle w:val="aff0"/>
      </w:pPr>
      <w:r>
        <w:t xml:space="preserve">        {</w:t>
      </w:r>
    </w:p>
    <w:p w14:paraId="0A2F96DB" w14:textId="19E05F52" w:rsidR="00864F75" w:rsidRDefault="00864F75" w:rsidP="00864F75">
      <w:pPr>
        <w:pStyle w:val="aff0"/>
      </w:pPr>
      <w:r>
        <w:t xml:space="preserve">            //Включение индикатора загрузки</w:t>
      </w:r>
    </w:p>
    <w:p w14:paraId="5EBB06EE" w14:textId="77777777" w:rsidR="00864F75" w:rsidRDefault="00864F75" w:rsidP="00864F75">
      <w:pPr>
        <w:pStyle w:val="aff0"/>
      </w:pPr>
      <w:r>
        <w:t xml:space="preserve">            IsLoading = true;</w:t>
      </w:r>
    </w:p>
    <w:p w14:paraId="4805BB37" w14:textId="77777777" w:rsidR="00864F75" w:rsidRDefault="00864F75" w:rsidP="00864F75">
      <w:pPr>
        <w:pStyle w:val="aff0"/>
      </w:pPr>
    </w:p>
    <w:p w14:paraId="1EEC1642" w14:textId="4FB5806A" w:rsidR="00864F75" w:rsidRDefault="00864F75" w:rsidP="00864F75">
      <w:pPr>
        <w:pStyle w:val="aff0"/>
      </w:pPr>
      <w:r>
        <w:t xml:space="preserve">            //Асинхронный экспорт данных в Excel файл</w:t>
      </w:r>
    </w:p>
    <w:p w14:paraId="621E9D51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        </w:t>
      </w:r>
      <w:r w:rsidRPr="00864F75">
        <w:rPr>
          <w:lang w:val="en-US"/>
        </w:rPr>
        <w:t>await Task.Run(() =&gt; ExportToExcel(saveFileDialog.FileName));</w:t>
      </w:r>
    </w:p>
    <w:p w14:paraId="4B86273C" w14:textId="77777777" w:rsidR="00864F75" w:rsidRPr="00864F75" w:rsidRDefault="00864F75" w:rsidP="00864F75">
      <w:pPr>
        <w:pStyle w:val="aff0"/>
        <w:rPr>
          <w:lang w:val="en-US"/>
        </w:rPr>
      </w:pPr>
    </w:p>
    <w:p w14:paraId="749BF778" w14:textId="010C421F" w:rsidR="00864F75" w:rsidRDefault="00864F75" w:rsidP="00864F75">
      <w:pPr>
        <w:pStyle w:val="aff0"/>
      </w:pPr>
      <w:r w:rsidRPr="00C614BB">
        <w:rPr>
          <w:lang w:val="en-US"/>
        </w:rPr>
        <w:t xml:space="preserve">            </w:t>
      </w:r>
      <w:r>
        <w:t>//Уведомление пользователя об успешном экспорте</w:t>
      </w:r>
    </w:p>
    <w:p w14:paraId="1E71AC29" w14:textId="77777777" w:rsidR="00864F75" w:rsidRDefault="00864F75" w:rsidP="00864F75">
      <w:pPr>
        <w:pStyle w:val="aff0"/>
      </w:pPr>
      <w:r>
        <w:t xml:space="preserve">            MessageBox.Show($"Участники успешно экспортированы в файл: {saveFileDialog.FileName}", "Экспорт завершен");</w:t>
      </w:r>
    </w:p>
    <w:p w14:paraId="09E65439" w14:textId="77777777" w:rsidR="00864F75" w:rsidRDefault="00864F75" w:rsidP="00864F75">
      <w:pPr>
        <w:pStyle w:val="aff0"/>
      </w:pPr>
      <w:r>
        <w:t xml:space="preserve">        }</w:t>
      </w:r>
    </w:p>
    <w:p w14:paraId="6439D271" w14:textId="77777777" w:rsidR="00864F75" w:rsidRDefault="00864F75" w:rsidP="00864F75">
      <w:pPr>
        <w:pStyle w:val="aff0"/>
      </w:pPr>
      <w:r>
        <w:t xml:space="preserve">    }</w:t>
      </w:r>
    </w:p>
    <w:p w14:paraId="194B1AAF" w14:textId="77777777" w:rsidR="00864F75" w:rsidRDefault="00864F75" w:rsidP="00864F75">
      <w:pPr>
        <w:pStyle w:val="aff0"/>
      </w:pPr>
      <w:r>
        <w:t xml:space="preserve">    catch (Exception ex)</w:t>
      </w:r>
    </w:p>
    <w:p w14:paraId="714B790C" w14:textId="77777777" w:rsidR="00864F75" w:rsidRDefault="00864F75" w:rsidP="00864F75">
      <w:pPr>
        <w:pStyle w:val="aff0"/>
      </w:pPr>
      <w:r>
        <w:t xml:space="preserve">    {</w:t>
      </w:r>
    </w:p>
    <w:p w14:paraId="776FBA84" w14:textId="4E514A0C" w:rsidR="00864F75" w:rsidRDefault="00864F75" w:rsidP="00864F75">
      <w:pPr>
        <w:pStyle w:val="aff0"/>
      </w:pPr>
      <w:r>
        <w:t xml:space="preserve">        //Обработка ошибок при экспорте</w:t>
      </w:r>
    </w:p>
    <w:p w14:paraId="14534F38" w14:textId="77777777" w:rsidR="00864F75" w:rsidRDefault="00864F75" w:rsidP="00864F75">
      <w:pPr>
        <w:pStyle w:val="aff0"/>
      </w:pPr>
      <w:r>
        <w:lastRenderedPageBreak/>
        <w:t xml:space="preserve">        MessageBox.Show($"Ошибка при экспорте участников: {ex.Message}", "Ошибка экспорта");</w:t>
      </w:r>
    </w:p>
    <w:p w14:paraId="5B12D529" w14:textId="77777777" w:rsidR="00864F75" w:rsidRDefault="00864F75" w:rsidP="00864F75">
      <w:pPr>
        <w:pStyle w:val="aff0"/>
      </w:pPr>
      <w:r>
        <w:t xml:space="preserve">    }</w:t>
      </w:r>
    </w:p>
    <w:p w14:paraId="7C885A1C" w14:textId="77777777" w:rsidR="00864F75" w:rsidRDefault="00864F75" w:rsidP="00864F75">
      <w:pPr>
        <w:pStyle w:val="aff0"/>
      </w:pPr>
      <w:r>
        <w:t xml:space="preserve">    finally</w:t>
      </w:r>
    </w:p>
    <w:p w14:paraId="15F5EAAC" w14:textId="77777777" w:rsidR="00864F75" w:rsidRDefault="00864F75" w:rsidP="00864F75">
      <w:pPr>
        <w:pStyle w:val="aff0"/>
      </w:pPr>
      <w:r>
        <w:t xml:space="preserve">    {</w:t>
      </w:r>
    </w:p>
    <w:p w14:paraId="16387DC3" w14:textId="1F927D56" w:rsidR="00864F75" w:rsidRDefault="00864F75" w:rsidP="00864F75">
      <w:pPr>
        <w:pStyle w:val="aff0"/>
      </w:pPr>
      <w:r>
        <w:t xml:space="preserve">        //Выключение индикатора загрузки в любом случае</w:t>
      </w:r>
    </w:p>
    <w:p w14:paraId="103D5AF0" w14:textId="77777777" w:rsidR="00864F75" w:rsidRDefault="00864F75" w:rsidP="00864F75">
      <w:pPr>
        <w:pStyle w:val="aff0"/>
      </w:pPr>
      <w:r>
        <w:t xml:space="preserve">        IsLoading = false;</w:t>
      </w:r>
    </w:p>
    <w:p w14:paraId="1CD66C67" w14:textId="77777777" w:rsidR="00864F75" w:rsidRDefault="00864F75" w:rsidP="00864F75">
      <w:pPr>
        <w:pStyle w:val="aff0"/>
      </w:pPr>
      <w:r>
        <w:t xml:space="preserve">    }</w:t>
      </w:r>
    </w:p>
    <w:p w14:paraId="021A8592" w14:textId="69095C45" w:rsidR="00B91F47" w:rsidRPr="009C4F23" w:rsidRDefault="00864F75" w:rsidP="00864F75">
      <w:pPr>
        <w:pStyle w:val="aff0"/>
      </w:pPr>
      <w:r>
        <w:t>}</w:t>
      </w:r>
    </w:p>
    <w:p w14:paraId="6536E4B1" w14:textId="3E60AD34" w:rsidR="001A118C" w:rsidRDefault="001A118C" w:rsidP="001A118C">
      <w:pPr>
        <w:pStyle w:val="a3"/>
      </w:pPr>
      <w:r>
        <w:t xml:space="preserve">Для автоматизации </w:t>
      </w:r>
      <w:r w:rsidR="00425C72">
        <w:t>добавления</w:t>
      </w:r>
      <w:r>
        <w:t xml:space="preserve"> данных об участниках </w:t>
      </w:r>
      <w:r w:rsidR="00425C72">
        <w:t xml:space="preserve">в турнир </w:t>
      </w:r>
      <w:r>
        <w:t xml:space="preserve">реализован импорт из файла в формате </w:t>
      </w:r>
      <w:r>
        <w:rPr>
          <w:lang w:val="en-US"/>
        </w:rPr>
        <w:t>xslx</w:t>
      </w:r>
      <w:r w:rsidRPr="001A118C">
        <w:t xml:space="preserve">. </w:t>
      </w:r>
      <w:r w:rsidR="009C4F23">
        <w:t>Фрагмент к</w:t>
      </w:r>
      <w:r>
        <w:t>од</w:t>
      </w:r>
      <w:r w:rsidR="009C4F23">
        <w:t>а</w:t>
      </w:r>
      <w:r>
        <w:t xml:space="preserve"> метода импорта данных об участниках представлен листингом </w:t>
      </w:r>
      <w:r w:rsidR="00C43176">
        <w:t>8</w:t>
      </w:r>
      <w:r>
        <w:t>.</w:t>
      </w:r>
    </w:p>
    <w:p w14:paraId="7CFC48E7" w14:textId="2C493CD3" w:rsidR="00433636" w:rsidRDefault="00433636" w:rsidP="001C778A">
      <w:pPr>
        <w:pStyle w:val="aff2"/>
      </w:pPr>
      <w:r>
        <w:t xml:space="preserve">Листинг </w:t>
      </w:r>
      <w:r w:rsidR="00C43176">
        <w:t>8</w:t>
      </w:r>
      <w:r>
        <w:t xml:space="preserve"> – </w:t>
      </w:r>
      <w:r w:rsidR="001C778A">
        <w:t>Фрагмент кода м</w:t>
      </w:r>
      <w:r>
        <w:t>етод</w:t>
      </w:r>
      <w:r w:rsidR="001C778A">
        <w:t>а</w:t>
      </w:r>
      <w:r>
        <w:t xml:space="preserve"> </w:t>
      </w:r>
      <w:r w:rsidR="00E94E7C" w:rsidRPr="00E94E7C">
        <w:t>ImportParticipants</w:t>
      </w:r>
    </w:p>
    <w:p w14:paraId="4878DDB7" w14:textId="54668042" w:rsidR="001C778A" w:rsidRPr="001C778A" w:rsidRDefault="001C778A" w:rsidP="001C778A">
      <w:pPr>
        <w:pStyle w:val="aff0"/>
      </w:pPr>
      <w:r w:rsidRPr="001C778A">
        <w:t>//Настройка диалога выбора файла для импорта</w:t>
      </w:r>
    </w:p>
    <w:p w14:paraId="5FDE8248" w14:textId="7B53380B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>var openFileDialog = new OpenFileDialog</w:t>
      </w:r>
    </w:p>
    <w:p w14:paraId="7638E4F6" w14:textId="4299F68E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>{</w:t>
      </w:r>
    </w:p>
    <w:p w14:paraId="7FB4A547" w14:textId="68DCE9AE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 xml:space="preserve">    Filter = "Excel files|*.xlsx;*.xls|All files|*.*",</w:t>
      </w:r>
    </w:p>
    <w:p w14:paraId="503594FF" w14:textId="086A78F2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</w:t>
      </w:r>
      <w:r w:rsidRPr="001C778A">
        <w:t>Title = "Выберите файл для импорта участников"</w:t>
      </w:r>
    </w:p>
    <w:p w14:paraId="042AABF7" w14:textId="2BCDFC7E" w:rsidR="001C778A" w:rsidRPr="001C778A" w:rsidRDefault="001C778A" w:rsidP="001C778A">
      <w:pPr>
        <w:pStyle w:val="aff0"/>
      </w:pPr>
      <w:r w:rsidRPr="001C778A">
        <w:t>};</w:t>
      </w:r>
    </w:p>
    <w:p w14:paraId="7413C678" w14:textId="7C69DBE5" w:rsidR="001C778A" w:rsidRPr="001C778A" w:rsidRDefault="001C778A" w:rsidP="001C778A">
      <w:pPr>
        <w:pStyle w:val="aff0"/>
      </w:pPr>
      <w:r w:rsidRPr="001C778A">
        <w:t>//Если пользователь выбрал файл и подтвердил выбор</w:t>
      </w:r>
    </w:p>
    <w:p w14:paraId="35B1DC16" w14:textId="0425ED49" w:rsidR="001C778A" w:rsidRPr="001C778A" w:rsidRDefault="001C778A" w:rsidP="001C778A">
      <w:pPr>
        <w:pStyle w:val="aff0"/>
      </w:pPr>
      <w:r w:rsidRPr="001C778A">
        <w:t>if (openFileDialog.ShowDialog() == true)</w:t>
      </w:r>
    </w:p>
    <w:p w14:paraId="03550074" w14:textId="3E0CBE32" w:rsidR="001C778A" w:rsidRPr="001C778A" w:rsidRDefault="001C778A" w:rsidP="001C778A">
      <w:pPr>
        <w:pStyle w:val="aff0"/>
      </w:pPr>
      <w:r w:rsidRPr="001C778A">
        <w:t>{</w:t>
      </w:r>
    </w:p>
    <w:p w14:paraId="6EFF080D" w14:textId="09E9523E" w:rsidR="001C778A" w:rsidRPr="001C778A" w:rsidRDefault="001C778A" w:rsidP="001C778A">
      <w:pPr>
        <w:pStyle w:val="aff0"/>
      </w:pPr>
      <w:r w:rsidRPr="001C778A">
        <w:t xml:space="preserve">    // Включение индикатора загрузки</w:t>
      </w:r>
    </w:p>
    <w:p w14:paraId="48E4D77B" w14:textId="5704D257" w:rsidR="001C778A" w:rsidRPr="001C778A" w:rsidRDefault="001C778A" w:rsidP="001C778A">
      <w:pPr>
        <w:pStyle w:val="aff0"/>
      </w:pPr>
      <w:r w:rsidRPr="001C778A">
        <w:t xml:space="preserve">    IsLoading = true;</w:t>
      </w:r>
    </w:p>
    <w:p w14:paraId="0E2B64BA" w14:textId="77777777" w:rsidR="001C778A" w:rsidRPr="001C778A" w:rsidRDefault="001C778A" w:rsidP="001C778A">
      <w:pPr>
        <w:pStyle w:val="aff0"/>
      </w:pPr>
    </w:p>
    <w:p w14:paraId="31C3DB49" w14:textId="6F0627D3" w:rsidR="001C778A" w:rsidRPr="001C778A" w:rsidRDefault="001C778A" w:rsidP="001C778A">
      <w:pPr>
        <w:pStyle w:val="aff0"/>
      </w:pPr>
      <w:r w:rsidRPr="001C778A">
        <w:t xml:space="preserve">    //Парсинг Excel-файла и получение списка участников</w:t>
      </w:r>
    </w:p>
    <w:p w14:paraId="06FDE077" w14:textId="6CFC72D3" w:rsidR="001C778A" w:rsidRPr="001C778A" w:rsidRDefault="001C778A" w:rsidP="00564CBC">
      <w:pPr>
        <w:pStyle w:val="aff0"/>
        <w:rPr>
          <w:lang w:val="en-US"/>
        </w:rPr>
      </w:pPr>
      <w:r w:rsidRPr="005D44A3">
        <w:t xml:space="preserve">    </w:t>
      </w:r>
      <w:r w:rsidRPr="001C778A">
        <w:rPr>
          <w:lang w:val="en-US"/>
        </w:rPr>
        <w:t xml:space="preserve">var importedParticipants = await ParseExcelFile(openFileDialog.FileName); </w:t>
      </w:r>
    </w:p>
    <w:p w14:paraId="5498EF00" w14:textId="550F97FC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</w:t>
      </w:r>
      <w:r w:rsidRPr="001C778A">
        <w:t>//Если участники были успешно импортированы</w:t>
      </w:r>
    </w:p>
    <w:p w14:paraId="0A15AE91" w14:textId="524675C3" w:rsidR="001C778A" w:rsidRPr="001C778A" w:rsidRDefault="001C778A" w:rsidP="001C778A">
      <w:pPr>
        <w:pStyle w:val="aff0"/>
      </w:pPr>
      <w:r w:rsidRPr="001C778A">
        <w:t xml:space="preserve">    if (importedParticipants.Any())</w:t>
      </w:r>
    </w:p>
    <w:p w14:paraId="7CD6A2CD" w14:textId="7420A429" w:rsidR="001C778A" w:rsidRPr="001C778A" w:rsidRDefault="001C778A" w:rsidP="001C778A">
      <w:pPr>
        <w:pStyle w:val="aff0"/>
      </w:pPr>
      <w:r w:rsidRPr="001C778A">
        <w:t xml:space="preserve">    {</w:t>
      </w:r>
    </w:p>
    <w:p w14:paraId="5130802B" w14:textId="2346AF6F" w:rsidR="001C778A" w:rsidRPr="001C778A" w:rsidRDefault="001C778A" w:rsidP="001C778A">
      <w:pPr>
        <w:pStyle w:val="aff0"/>
      </w:pPr>
      <w:r w:rsidRPr="001C778A">
        <w:t xml:space="preserve">        //Добавление каждого участника в основную коллекцию</w:t>
      </w:r>
    </w:p>
    <w:p w14:paraId="4CB1C876" w14:textId="69C4F696" w:rsidR="001C778A" w:rsidRPr="001C778A" w:rsidRDefault="001C778A" w:rsidP="001C778A">
      <w:pPr>
        <w:pStyle w:val="aff0"/>
        <w:rPr>
          <w:lang w:val="en-US"/>
        </w:rPr>
      </w:pPr>
      <w:r w:rsidRPr="001C778A">
        <w:t xml:space="preserve">        </w:t>
      </w:r>
      <w:r w:rsidRPr="001C778A">
        <w:rPr>
          <w:lang w:val="en-US"/>
        </w:rPr>
        <w:t>foreach (var participant in importedParticipants)</w:t>
      </w:r>
    </w:p>
    <w:p w14:paraId="30ACDEE6" w14:textId="0D901EDB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        </w:t>
      </w:r>
      <w:r w:rsidRPr="001C778A">
        <w:t>Participants.Add(participant);</w:t>
      </w:r>
    </w:p>
    <w:p w14:paraId="72EFDCCB" w14:textId="4434BA59" w:rsidR="001C778A" w:rsidRPr="001C778A" w:rsidRDefault="001C778A" w:rsidP="001C778A">
      <w:pPr>
        <w:pStyle w:val="aff0"/>
      </w:pPr>
      <w:r w:rsidRPr="001C778A">
        <w:t xml:space="preserve">        //Установка флага наличия несохраненных изменений</w:t>
      </w:r>
    </w:p>
    <w:p w14:paraId="76F63D45" w14:textId="35DDCAB7" w:rsidR="001C778A" w:rsidRPr="001C778A" w:rsidRDefault="001C778A" w:rsidP="001C778A">
      <w:pPr>
        <w:pStyle w:val="aff0"/>
      </w:pPr>
      <w:r w:rsidRPr="001C778A">
        <w:t xml:space="preserve">        HasUnsavedChanges = true;</w:t>
      </w:r>
    </w:p>
    <w:p w14:paraId="5F998510" w14:textId="18B694EA" w:rsidR="001C778A" w:rsidRPr="001C778A" w:rsidRDefault="001C778A" w:rsidP="001C778A">
      <w:pPr>
        <w:pStyle w:val="aff0"/>
      </w:pPr>
      <w:r w:rsidRPr="001C778A">
        <w:t xml:space="preserve">        MessageBox.Show($"Успешно импортировано {importedParticipants.Count} участников", "Импорт завершен");</w:t>
      </w:r>
    </w:p>
    <w:p w14:paraId="1F92A08A" w14:textId="2F7BA4F5" w:rsidR="001C778A" w:rsidRPr="001C778A" w:rsidRDefault="001C778A" w:rsidP="001C778A">
      <w:pPr>
        <w:pStyle w:val="aff0"/>
      </w:pPr>
      <w:r w:rsidRPr="001C778A">
        <w:t xml:space="preserve">    }</w:t>
      </w:r>
    </w:p>
    <w:p w14:paraId="57258CEC" w14:textId="35741D93" w:rsidR="001C778A" w:rsidRPr="001C778A" w:rsidRDefault="001C778A" w:rsidP="001C778A">
      <w:pPr>
        <w:pStyle w:val="aff0"/>
      </w:pPr>
      <w:r w:rsidRPr="001C778A">
        <w:t xml:space="preserve">    else</w:t>
      </w:r>
    </w:p>
    <w:p w14:paraId="569C1BD1" w14:textId="429F70AF" w:rsidR="001C778A" w:rsidRPr="001C778A" w:rsidRDefault="001C778A" w:rsidP="001C778A">
      <w:pPr>
        <w:pStyle w:val="aff0"/>
      </w:pPr>
      <w:r w:rsidRPr="001C778A">
        <w:t xml:space="preserve">    {</w:t>
      </w:r>
    </w:p>
    <w:p w14:paraId="3DE3F1D9" w14:textId="79B2D312" w:rsidR="001C778A" w:rsidRPr="001C778A" w:rsidRDefault="001C778A" w:rsidP="001C778A">
      <w:pPr>
        <w:pStyle w:val="aff0"/>
      </w:pPr>
      <w:r w:rsidRPr="001C778A">
        <w:t xml:space="preserve">        MessageBox.Show("Не удалось импортировать участников из файла", "Ошибка импорта");</w:t>
      </w:r>
    </w:p>
    <w:p w14:paraId="6CC1F243" w14:textId="5C585026" w:rsidR="001C778A" w:rsidRPr="001C778A" w:rsidRDefault="001C778A" w:rsidP="001C778A">
      <w:pPr>
        <w:pStyle w:val="aff0"/>
      </w:pPr>
      <w:r w:rsidRPr="001C778A">
        <w:t xml:space="preserve">    }</w:t>
      </w:r>
    </w:p>
    <w:p w14:paraId="31B864BB" w14:textId="185C40B9" w:rsidR="006612D4" w:rsidRDefault="001C778A" w:rsidP="00564CBC">
      <w:pPr>
        <w:pStyle w:val="aff0"/>
      </w:pPr>
      <w:r w:rsidRPr="001C778A">
        <w:t>}</w:t>
      </w:r>
      <w:r w:rsidR="006612D4">
        <w:br w:type="page"/>
      </w:r>
    </w:p>
    <w:p w14:paraId="30DE0995" w14:textId="0032358F" w:rsidR="001C778A" w:rsidRDefault="006612D4" w:rsidP="00D00793">
      <w:pPr>
        <w:pStyle w:val="1"/>
      </w:pPr>
      <w:r>
        <w:lastRenderedPageBreak/>
        <w:t>Тестирование и отладка программного обеспечения</w:t>
      </w:r>
    </w:p>
    <w:p w14:paraId="499CD0CA" w14:textId="6D8B902E" w:rsidR="006612D4" w:rsidRDefault="006612D4" w:rsidP="00D00793">
      <w:pPr>
        <w:pStyle w:val="2"/>
      </w:pPr>
      <w:r>
        <w:t>Структурное тестирование</w:t>
      </w:r>
    </w:p>
    <w:p w14:paraId="1AE8A913" w14:textId="558E4680" w:rsidR="00D00793" w:rsidRDefault="00D00793" w:rsidP="00D00793">
      <w:pPr>
        <w:pStyle w:val="a3"/>
      </w:pPr>
      <w:r>
        <w:t xml:space="preserve">Во время проектирования проведено тестирование методом белого ящика </w:t>
      </w:r>
      <w:r w:rsidR="00E52FA0">
        <w:t>метод</w:t>
      </w:r>
      <w:r w:rsidR="00FA6930">
        <w:t>а редактирования информации о категории в</w:t>
      </w:r>
      <w:r w:rsidR="007A06A8">
        <w:t xml:space="preserve"> </w:t>
      </w:r>
      <w:r w:rsidR="00EF2B1A">
        <w:rPr>
          <w:lang w:val="en-US"/>
        </w:rPr>
        <w:t>Web</w:t>
      </w:r>
      <w:r w:rsidR="00EF2B1A" w:rsidRPr="00EF2B1A">
        <w:t>-</w:t>
      </w:r>
      <w:r w:rsidR="00EF2B1A">
        <w:rPr>
          <w:lang w:val="en-US"/>
        </w:rPr>
        <w:t>API</w:t>
      </w:r>
      <w:r w:rsidR="007A06A8" w:rsidRPr="007A06A8">
        <w:t>,</w:t>
      </w:r>
      <w:r>
        <w:t xml:space="preserve"> результаты </w:t>
      </w:r>
      <w:r w:rsidR="00E52FA0">
        <w:t xml:space="preserve">которого </w:t>
      </w:r>
      <w:r>
        <w:t>представлены в таблице 1</w:t>
      </w:r>
      <w:r w:rsidR="00940871">
        <w:t xml:space="preserve"> </w:t>
      </w:r>
      <w:r w:rsidR="00940871" w:rsidRPr="00940871">
        <w:t>[</w:t>
      </w:r>
      <w:r w:rsidR="00940871" w:rsidRPr="003634CC">
        <w:t>1</w:t>
      </w:r>
      <w:r w:rsidR="00940871" w:rsidRPr="00940871">
        <w:t>]</w:t>
      </w:r>
      <w:r>
        <w:t>.</w:t>
      </w:r>
    </w:p>
    <w:p w14:paraId="452CBCD9" w14:textId="1F9DF4AA" w:rsidR="00D00793" w:rsidRPr="002C191C" w:rsidRDefault="00D00793" w:rsidP="002A6666">
      <w:pPr>
        <w:pStyle w:val="aff2"/>
      </w:pPr>
      <w:r w:rsidRPr="00F65438">
        <w:rPr>
          <w:spacing w:val="40"/>
        </w:rPr>
        <w:t>Таблица</w:t>
      </w:r>
      <w:r>
        <w:t xml:space="preserve"> 1 – </w:t>
      </w:r>
      <w:r w:rsidR="00FA6930">
        <w:t xml:space="preserve">Результаты тестирования метода </w:t>
      </w:r>
      <w:r w:rsidR="00AE1666">
        <w:t>редактирования информации о категории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2A6666" w14:paraId="4337752C" w14:textId="77777777" w:rsidTr="0033471D">
        <w:trPr>
          <w:trHeight w:val="567"/>
        </w:trPr>
        <w:tc>
          <w:tcPr>
            <w:tcW w:w="4673" w:type="dxa"/>
          </w:tcPr>
          <w:p w14:paraId="3B16EBEE" w14:textId="194C0010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bookmarkStart w:id="2" w:name="_Hlk215615516"/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14:paraId="7965EA91" w14:textId="0621CBE3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5E4BD1A" w14:textId="01BFDFE4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2A6666" w14:paraId="453684C3" w14:textId="77777777" w:rsidTr="0033471D">
        <w:tc>
          <w:tcPr>
            <w:tcW w:w="4673" w:type="dxa"/>
          </w:tcPr>
          <w:p w14:paraId="27CC421B" w14:textId="257A69A7" w:rsidR="00FE5DCC" w:rsidRPr="00FE5DCC" w:rsidRDefault="00F37FEB" w:rsidP="00FE5DC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E5DCC">
              <w:rPr>
                <w:sz w:val="24"/>
                <w:szCs w:val="24"/>
              </w:rPr>
              <w:t xml:space="preserve">) Проверить, что </w:t>
            </w:r>
            <w:r w:rsidR="002234A8">
              <w:rPr>
                <w:sz w:val="24"/>
                <w:szCs w:val="24"/>
              </w:rPr>
              <w:t>категория</w:t>
            </w:r>
            <w:r w:rsidR="00FE5DCC">
              <w:rPr>
                <w:sz w:val="24"/>
                <w:szCs w:val="24"/>
              </w:rPr>
              <w:t xml:space="preserve"> с переданным </w:t>
            </w:r>
            <w:r w:rsidR="00FE5DCC">
              <w:rPr>
                <w:sz w:val="24"/>
                <w:szCs w:val="24"/>
                <w:lang w:val="en-US"/>
              </w:rPr>
              <w:t>id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>существует</w:t>
            </w:r>
          </w:p>
          <w:p w14:paraId="3EE192BC" w14:textId="3AAA3F10" w:rsidR="00FE5DCC" w:rsidRDefault="00F37FEB" w:rsidP="00FE5DC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E5DCC">
              <w:rPr>
                <w:sz w:val="24"/>
                <w:szCs w:val="24"/>
              </w:rPr>
              <w:t xml:space="preserve">) Выполнить </w:t>
            </w:r>
            <w:r w:rsidR="00FE5DCC">
              <w:rPr>
                <w:sz w:val="24"/>
                <w:szCs w:val="24"/>
                <w:lang w:val="en-US"/>
              </w:rPr>
              <w:t>PUT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 xml:space="preserve">запрос в </w:t>
            </w:r>
            <w:r w:rsidR="00FE5DCC">
              <w:rPr>
                <w:sz w:val="24"/>
                <w:szCs w:val="24"/>
                <w:lang w:val="en-US"/>
              </w:rPr>
              <w:t>API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>с телом:</w:t>
            </w:r>
          </w:p>
          <w:p w14:paraId="48356831" w14:textId="77777777" w:rsidR="002C191C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156D14BA" w14:textId="6D7A38C6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0,</w:t>
            </w:r>
          </w:p>
          <w:p w14:paraId="47657E4D" w14:textId="6D30657B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50,</w:t>
            </w:r>
          </w:p>
          <w:p w14:paraId="5089CB2A" w14:textId="093403B1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100,</w:t>
            </w:r>
          </w:p>
          <w:p w14:paraId="2971C282" w14:textId="2BD38B52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15,</w:t>
            </w:r>
          </w:p>
          <w:p w14:paraId="790D7938" w14:textId="2E182EC9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20</w:t>
            </w:r>
          </w:p>
          <w:p w14:paraId="4196F3F3" w14:textId="43EAEA81" w:rsidR="002234A8" w:rsidRP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57197862" w14:textId="03376FA1" w:rsidR="002A6666" w:rsidRPr="00FB509F" w:rsidRDefault="00FB509F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>ответа</w:t>
            </w:r>
            <w:r>
              <w:rPr>
                <w:sz w:val="24"/>
                <w:szCs w:val="24"/>
              </w:rPr>
              <w:t xml:space="preserve"> 404 </w:t>
            </w:r>
            <w:r>
              <w:rPr>
                <w:sz w:val="24"/>
                <w:szCs w:val="24"/>
                <w:lang w:val="en-US"/>
              </w:rPr>
              <w:t>Not</w:t>
            </w:r>
            <w:r w:rsidRPr="00FB509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Found</w:t>
            </w:r>
            <w:r w:rsidRPr="00FB509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В ответе получены время, тип ошибки и информация о том, что категория не найдена</w:t>
            </w:r>
          </w:p>
        </w:tc>
        <w:tc>
          <w:tcPr>
            <w:tcW w:w="1836" w:type="dxa"/>
          </w:tcPr>
          <w:p w14:paraId="072C2FE8" w14:textId="00C2264C" w:rsidR="002A6666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2C191C" w14:paraId="6AAC578F" w14:textId="77777777" w:rsidTr="0033471D">
        <w:tc>
          <w:tcPr>
            <w:tcW w:w="4673" w:type="dxa"/>
          </w:tcPr>
          <w:p w14:paraId="633A34FC" w14:textId="73F61550" w:rsidR="00F37FEB" w:rsidRPr="00FE5DCC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Проверить, что категория с переданным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существует</w:t>
            </w:r>
          </w:p>
          <w:p w14:paraId="4B0F8090" w14:textId="0A542C5A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Выполнить </w:t>
            </w:r>
            <w:r>
              <w:rPr>
                <w:sz w:val="24"/>
                <w:szCs w:val="24"/>
                <w:lang w:val="en-US"/>
              </w:rPr>
              <w:t>PUT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запрос в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телом:</w:t>
            </w:r>
          </w:p>
          <w:p w14:paraId="2CC3E610" w14:textId="7777777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725DADCE" w14:textId="50611E2F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</w:t>
            </w:r>
            <w:r w:rsidR="00FD4FA0">
              <w:rPr>
                <w:sz w:val="24"/>
                <w:szCs w:val="24"/>
                <w:lang w:val="en-US"/>
              </w:rPr>
              <w:t>20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0EE1A84E" w14:textId="357B3C91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</w:t>
            </w:r>
            <w:r w:rsidR="00FD4FA0">
              <w:rPr>
                <w:sz w:val="24"/>
                <w:szCs w:val="24"/>
                <w:lang w:val="en-US"/>
              </w:rPr>
              <w:t>350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0202848B" w14:textId="033C9275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</w:t>
            </w:r>
            <w:r w:rsidR="00FD4FA0">
              <w:rPr>
                <w:sz w:val="24"/>
                <w:szCs w:val="24"/>
                <w:lang w:val="en-US"/>
              </w:rPr>
              <w:t>400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35A3718F" w14:textId="744DD8D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</w:t>
            </w:r>
            <w:r w:rsidR="00FD4FA0">
              <w:rPr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5A48431B" w14:textId="3419263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</w:t>
            </w:r>
            <w:r w:rsidR="00FD4FA0">
              <w:rPr>
                <w:sz w:val="24"/>
                <w:szCs w:val="24"/>
                <w:lang w:val="en-US"/>
              </w:rPr>
              <w:t>100</w:t>
            </w:r>
          </w:p>
          <w:p w14:paraId="5790107E" w14:textId="21435095" w:rsidR="002C191C" w:rsidRPr="00276BAA" w:rsidRDefault="00F37FEB" w:rsidP="00F37F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4CD5A1F1" w14:textId="011AFBB8" w:rsidR="002C191C" w:rsidRPr="000C713E" w:rsidRDefault="005B6376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 xml:space="preserve">ответа </w:t>
            </w:r>
            <w:r>
              <w:rPr>
                <w:sz w:val="24"/>
                <w:szCs w:val="24"/>
              </w:rPr>
              <w:t xml:space="preserve">400 Undocumented. В ответе получены время, тип ошибки и информация о том, что превышено значение в полях </w:t>
            </w:r>
            <w:r>
              <w:rPr>
                <w:sz w:val="24"/>
                <w:szCs w:val="24"/>
                <w:lang w:val="en-US"/>
              </w:rPr>
              <w:t>minWeight</w:t>
            </w:r>
            <w:r w:rsidRPr="005B637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maxWeight</w:t>
            </w:r>
          </w:p>
        </w:tc>
        <w:tc>
          <w:tcPr>
            <w:tcW w:w="1836" w:type="dxa"/>
          </w:tcPr>
          <w:p w14:paraId="3AB2712B" w14:textId="3343D011" w:rsidR="002C191C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2C191C" w14:paraId="18D8C88E" w14:textId="77777777" w:rsidTr="0033471D">
        <w:tc>
          <w:tcPr>
            <w:tcW w:w="4673" w:type="dxa"/>
          </w:tcPr>
          <w:p w14:paraId="0B1EF1D8" w14:textId="6BE77E8A" w:rsidR="00F37FEB" w:rsidRPr="00FE5DCC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Проверить, что категория с переданным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существует</w:t>
            </w:r>
          </w:p>
          <w:p w14:paraId="3D3099D0" w14:textId="1967B39D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Выполнить </w:t>
            </w:r>
            <w:r>
              <w:rPr>
                <w:sz w:val="24"/>
                <w:szCs w:val="24"/>
                <w:lang w:val="en-US"/>
              </w:rPr>
              <w:t>PUT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запрос в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телом:</w:t>
            </w:r>
          </w:p>
          <w:p w14:paraId="0C899473" w14:textId="7777777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1510AD56" w14:textId="76A6A28A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</w:t>
            </w:r>
            <w:r w:rsidR="004E112C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0,</w:t>
            </w:r>
          </w:p>
          <w:p w14:paraId="3BD68081" w14:textId="2BBB0C0C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</w:t>
            </w:r>
            <w:r w:rsidR="004E112C">
              <w:rPr>
                <w:sz w:val="24"/>
                <w:szCs w:val="24"/>
                <w:lang w:val="en-US"/>
              </w:rPr>
              <w:t>75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2F0C9A8C" w14:textId="157018C3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</w:t>
            </w:r>
            <w:r w:rsidR="004E112C">
              <w:rPr>
                <w:sz w:val="24"/>
                <w:szCs w:val="24"/>
                <w:lang w:val="en-US"/>
              </w:rPr>
              <w:t>85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1191C3DB" w14:textId="71FC7018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</w:t>
            </w:r>
            <w:r w:rsidR="004E112C">
              <w:rPr>
                <w:sz w:val="24"/>
                <w:szCs w:val="24"/>
                <w:lang w:val="en-US"/>
              </w:rPr>
              <w:t>18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2013579E" w14:textId="56A14A50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</w:t>
            </w:r>
            <w:r w:rsidR="004E112C">
              <w:rPr>
                <w:sz w:val="24"/>
                <w:szCs w:val="24"/>
                <w:lang w:val="en-US"/>
              </w:rPr>
              <w:t>25</w:t>
            </w:r>
          </w:p>
          <w:p w14:paraId="70A7FA17" w14:textId="2114FE93" w:rsidR="002C191C" w:rsidRPr="00276BAA" w:rsidRDefault="00F37FEB" w:rsidP="00F37F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773228D5" w14:textId="4D0CDA2E" w:rsidR="002C191C" w:rsidRPr="004E112C" w:rsidRDefault="004E112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Получения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 xml:space="preserve">ответа </w:t>
            </w:r>
            <w:r>
              <w:rPr>
                <w:sz w:val="24"/>
                <w:szCs w:val="24"/>
              </w:rPr>
              <w:t xml:space="preserve">204 </w:t>
            </w:r>
            <w:r>
              <w:rPr>
                <w:sz w:val="24"/>
                <w:szCs w:val="24"/>
                <w:lang w:val="en-US"/>
              </w:rPr>
              <w:t>Undocumented</w:t>
            </w:r>
            <w:r>
              <w:rPr>
                <w:sz w:val="24"/>
                <w:szCs w:val="24"/>
              </w:rPr>
              <w:t>. В ответе получено время обновления информации о категории</w:t>
            </w:r>
          </w:p>
        </w:tc>
        <w:tc>
          <w:tcPr>
            <w:tcW w:w="1836" w:type="dxa"/>
          </w:tcPr>
          <w:p w14:paraId="5A55638C" w14:textId="4B91EBF2" w:rsidR="002C191C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bookmarkEnd w:id="2"/>
    <w:p w14:paraId="5E6E260D" w14:textId="4E653802" w:rsidR="006612D4" w:rsidRDefault="006612D4" w:rsidP="00D00793">
      <w:pPr>
        <w:pStyle w:val="2"/>
      </w:pPr>
      <w:r>
        <w:lastRenderedPageBreak/>
        <w:t>Функциональное тестирование</w:t>
      </w:r>
    </w:p>
    <w:p w14:paraId="190FA62E" w14:textId="14EC7C92" w:rsidR="003A1BF6" w:rsidRDefault="00D00793" w:rsidP="00D00793">
      <w:pPr>
        <w:pStyle w:val="a3"/>
      </w:pPr>
      <w:r>
        <w:t>Во время разработки проведено функциональное тестирование приложения методом черного ящика, результаты тестирования представлены в таблице 2.</w:t>
      </w:r>
    </w:p>
    <w:p w14:paraId="04D87230" w14:textId="38038525" w:rsidR="00672F05" w:rsidRDefault="00672F05" w:rsidP="00672F05">
      <w:pPr>
        <w:pStyle w:val="aff2"/>
      </w:pPr>
      <w:r w:rsidRPr="00F65438">
        <w:rPr>
          <w:spacing w:val="40"/>
        </w:rPr>
        <w:t>Таблица</w:t>
      </w:r>
      <w:r>
        <w:t xml:space="preserve"> 2 – </w:t>
      </w:r>
      <w:r w:rsidR="004E247B">
        <w:t>Результаты т</w:t>
      </w:r>
      <w:r>
        <w:t>естировани</w:t>
      </w:r>
      <w:r w:rsidR="004E247B">
        <w:t xml:space="preserve">я </w:t>
      </w:r>
      <w:r>
        <w:t>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0C713E" w14:paraId="0CB694C1" w14:textId="77777777" w:rsidTr="003A1BF6">
        <w:trPr>
          <w:trHeight w:val="567"/>
        </w:trPr>
        <w:tc>
          <w:tcPr>
            <w:tcW w:w="4106" w:type="dxa"/>
          </w:tcPr>
          <w:p w14:paraId="52E002D5" w14:textId="77777777" w:rsidR="000C713E" w:rsidRPr="00F65438" w:rsidRDefault="000C713E" w:rsidP="00F04F63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76D98C67" w14:textId="77777777" w:rsidR="000C713E" w:rsidRPr="00F65438" w:rsidRDefault="000C713E" w:rsidP="00F04F63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12EC4242" w14:textId="77777777" w:rsidR="000C713E" w:rsidRPr="00F65438" w:rsidRDefault="000C713E" w:rsidP="00F04F63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707682" w14:paraId="3399C55E" w14:textId="77777777" w:rsidTr="003A1BF6">
        <w:trPr>
          <w:trHeight w:val="567"/>
        </w:trPr>
        <w:tc>
          <w:tcPr>
            <w:tcW w:w="4106" w:type="dxa"/>
          </w:tcPr>
          <w:p w14:paraId="01949551" w14:textId="28B4E05D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трехстрочного меню</w:t>
            </w:r>
          </w:p>
        </w:tc>
        <w:tc>
          <w:tcPr>
            <w:tcW w:w="3402" w:type="dxa"/>
          </w:tcPr>
          <w:p w14:paraId="3C30FC3F" w14:textId="1667E09B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</w:tcPr>
          <w:p w14:paraId="3E49E317" w14:textId="1808332A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0CD97184" w14:textId="77777777" w:rsidTr="003A1BF6">
        <w:trPr>
          <w:trHeight w:val="567"/>
        </w:trPr>
        <w:tc>
          <w:tcPr>
            <w:tcW w:w="4106" w:type="dxa"/>
          </w:tcPr>
          <w:p w14:paraId="624CF36C" w14:textId="58425426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«Турниры» в навигационном меню</w:t>
            </w:r>
          </w:p>
        </w:tc>
        <w:tc>
          <w:tcPr>
            <w:tcW w:w="3402" w:type="dxa"/>
          </w:tcPr>
          <w:p w14:paraId="3D237337" w14:textId="0D9FA0F0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списка всех турниров в рабочей области с элементами управления и фильтрации</w:t>
            </w:r>
          </w:p>
        </w:tc>
        <w:tc>
          <w:tcPr>
            <w:tcW w:w="1836" w:type="dxa"/>
          </w:tcPr>
          <w:p w14:paraId="1407DDEC" w14:textId="050E7E19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BA650EB" w14:textId="77777777" w:rsidTr="003A1BF6">
        <w:trPr>
          <w:trHeight w:val="567"/>
        </w:trPr>
        <w:tc>
          <w:tcPr>
            <w:tcW w:w="4106" w:type="dxa"/>
          </w:tcPr>
          <w:p w14:paraId="1038528B" w14:textId="74F2F1F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 списком турниров</w:t>
            </w:r>
          </w:p>
        </w:tc>
        <w:tc>
          <w:tcPr>
            <w:tcW w:w="3402" w:type="dxa"/>
          </w:tcPr>
          <w:p w14:paraId="5BC368E6" w14:textId="59759CF6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экран «Создание турнира»</w:t>
            </w:r>
          </w:p>
        </w:tc>
        <w:tc>
          <w:tcPr>
            <w:tcW w:w="1836" w:type="dxa"/>
          </w:tcPr>
          <w:p w14:paraId="729C278D" w14:textId="638F21BF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4A6EDB4F" w14:textId="77777777" w:rsidTr="003A1BF6">
        <w:trPr>
          <w:trHeight w:val="567"/>
        </w:trPr>
        <w:tc>
          <w:tcPr>
            <w:tcW w:w="4106" w:type="dxa"/>
          </w:tcPr>
          <w:p w14:paraId="6B216629" w14:textId="2B8392D6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создания турниров</w:t>
            </w:r>
          </w:p>
        </w:tc>
        <w:tc>
          <w:tcPr>
            <w:tcW w:w="3402" w:type="dxa"/>
          </w:tcPr>
          <w:p w14:paraId="7B5915B9" w14:textId="12366CE9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в модальном окне ошибки валидации, т.к. поля не заполнены</w:t>
            </w:r>
          </w:p>
        </w:tc>
        <w:tc>
          <w:tcPr>
            <w:tcW w:w="1836" w:type="dxa"/>
          </w:tcPr>
          <w:p w14:paraId="23A34A87" w14:textId="2CB980CE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FB1A6A0" w14:textId="77777777" w:rsidTr="003A1BF6">
        <w:trPr>
          <w:trHeight w:val="567"/>
        </w:trPr>
        <w:tc>
          <w:tcPr>
            <w:tcW w:w="4106" w:type="dxa"/>
          </w:tcPr>
          <w:p w14:paraId="004B336B" w14:textId="3E1546C7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«Отмена» на странице создания турниров</w:t>
            </w:r>
          </w:p>
        </w:tc>
        <w:tc>
          <w:tcPr>
            <w:tcW w:w="3402" w:type="dxa"/>
          </w:tcPr>
          <w:p w14:paraId="60004EA9" w14:textId="6017219E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со списком турниров</w:t>
            </w:r>
          </w:p>
        </w:tc>
        <w:tc>
          <w:tcPr>
            <w:tcW w:w="1836" w:type="dxa"/>
          </w:tcPr>
          <w:p w14:paraId="06D68B7B" w14:textId="3B2F9D7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17E308F5" w14:textId="77777777" w:rsidTr="003A1BF6">
        <w:trPr>
          <w:trHeight w:val="567"/>
        </w:trPr>
        <w:tc>
          <w:tcPr>
            <w:tcW w:w="4106" w:type="dxa"/>
          </w:tcPr>
          <w:p w14:paraId="2BF43400" w14:textId="0E103EE5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с иконкой «глаз» на карточке турнира</w:t>
            </w:r>
          </w:p>
        </w:tc>
        <w:tc>
          <w:tcPr>
            <w:tcW w:w="3402" w:type="dxa"/>
          </w:tcPr>
          <w:p w14:paraId="527BA869" w14:textId="10736C4A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форму «Детали турнира»</w:t>
            </w:r>
          </w:p>
        </w:tc>
        <w:tc>
          <w:tcPr>
            <w:tcW w:w="1836" w:type="dxa"/>
          </w:tcPr>
          <w:p w14:paraId="6CF897C3" w14:textId="088A42C1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4E86AD95" w14:textId="77777777" w:rsidTr="003A1BF6">
        <w:trPr>
          <w:trHeight w:val="567"/>
        </w:trPr>
        <w:tc>
          <w:tcPr>
            <w:tcW w:w="4106" w:type="dxa"/>
          </w:tcPr>
          <w:p w14:paraId="3AFDA603" w14:textId="10A3A8C5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Выделить определенный диапазон участников в таблице, нажать кнопку «Удалить»</w:t>
            </w:r>
            <w:r w:rsidR="003A1BF6">
              <w:rPr>
                <w:sz w:val="24"/>
                <w:szCs w:val="20"/>
              </w:rPr>
              <w:t>, подтвердить удаление</w:t>
            </w:r>
          </w:p>
        </w:tc>
        <w:tc>
          <w:tcPr>
            <w:tcW w:w="3402" w:type="dxa"/>
          </w:tcPr>
          <w:p w14:paraId="2FD69430" w14:textId="1AD9DAF8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подтверждением удаления</w:t>
            </w:r>
            <w:r w:rsidR="003A1BF6">
              <w:rPr>
                <w:sz w:val="24"/>
                <w:szCs w:val="20"/>
              </w:rPr>
              <w:t>, удаление диапазона участников с таблицы</w:t>
            </w:r>
          </w:p>
        </w:tc>
        <w:tc>
          <w:tcPr>
            <w:tcW w:w="1836" w:type="dxa"/>
          </w:tcPr>
          <w:p w14:paraId="55FFB9C5" w14:textId="69C01248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3B704A69" w14:textId="77777777" w:rsidTr="003A1BF6">
        <w:trPr>
          <w:trHeight w:val="567"/>
        </w:trPr>
        <w:tc>
          <w:tcPr>
            <w:tcW w:w="4106" w:type="dxa"/>
          </w:tcPr>
          <w:p w14:paraId="6FCA38FB" w14:textId="0EFA1AA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Продублировать в таблице информацию о нескольких участниках, нажать кнопку «Убрать дубликаты»</w:t>
            </w:r>
          </w:p>
        </w:tc>
        <w:tc>
          <w:tcPr>
            <w:tcW w:w="3402" w:type="dxa"/>
          </w:tcPr>
          <w:p w14:paraId="3BF8F2B0" w14:textId="3F0ED5B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информацией об удаленных дубликатах</w:t>
            </w:r>
          </w:p>
        </w:tc>
        <w:tc>
          <w:tcPr>
            <w:tcW w:w="1836" w:type="dxa"/>
          </w:tcPr>
          <w:p w14:paraId="58832D5E" w14:textId="4CCCD97B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7E8CCCA" w14:textId="77777777" w:rsidTr="003A1BF6">
        <w:trPr>
          <w:trHeight w:val="567"/>
        </w:trPr>
        <w:tc>
          <w:tcPr>
            <w:tcW w:w="4106" w:type="dxa"/>
          </w:tcPr>
          <w:p w14:paraId="286DAC56" w14:textId="3650257D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«Управление категориями»</w:t>
            </w:r>
          </w:p>
        </w:tc>
        <w:tc>
          <w:tcPr>
            <w:tcW w:w="3402" w:type="dxa"/>
          </w:tcPr>
          <w:p w14:paraId="12792A66" w14:textId="1701239E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окна взаимодействия с категориями турнира</w:t>
            </w:r>
          </w:p>
        </w:tc>
        <w:tc>
          <w:tcPr>
            <w:tcW w:w="1836" w:type="dxa"/>
          </w:tcPr>
          <w:p w14:paraId="4D5C45A6" w14:textId="72B2B4BE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5C5B9F42" w14:textId="77777777" w:rsidTr="003A1BF6">
        <w:trPr>
          <w:trHeight w:val="567"/>
        </w:trPr>
        <w:tc>
          <w:tcPr>
            <w:tcW w:w="4106" w:type="dxa"/>
          </w:tcPr>
          <w:p w14:paraId="4501E2CF" w14:textId="3B97BB4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Выбрать категорию в списке со всеми категориями, нажать на кнопку «Корзина», подтвердить удаление</w:t>
            </w:r>
          </w:p>
        </w:tc>
        <w:tc>
          <w:tcPr>
            <w:tcW w:w="3402" w:type="dxa"/>
          </w:tcPr>
          <w:p w14:paraId="74670194" w14:textId="2D388AB2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Категория удалена из списка</w:t>
            </w:r>
          </w:p>
        </w:tc>
        <w:tc>
          <w:tcPr>
            <w:tcW w:w="1836" w:type="dxa"/>
          </w:tcPr>
          <w:p w14:paraId="2EB47790" w14:textId="48474F1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8443DFE" w14:textId="70A0E2AC" w:rsidR="003A1BF6" w:rsidRDefault="003A1BF6" w:rsidP="003A1BF6">
      <w:pPr>
        <w:pStyle w:val="a3"/>
      </w:pPr>
    </w:p>
    <w:p w14:paraId="2F15B0D4" w14:textId="70AB406C" w:rsidR="003A1BF6" w:rsidRDefault="003A1BF6" w:rsidP="003A1BF6">
      <w:pPr>
        <w:pStyle w:val="a3"/>
      </w:pPr>
      <w:r>
        <w:t xml:space="preserve">По результатам тестирования можно сделать вывод, что разработанное </w:t>
      </w:r>
      <w:r w:rsidR="00E2126A">
        <w:t>приложение</w:t>
      </w:r>
      <w:r>
        <w:t xml:space="preserve"> работает корректно и согласно ожиданиям.</w:t>
      </w:r>
    </w:p>
    <w:p w14:paraId="4140BBA7" w14:textId="2431DEFC" w:rsidR="002B6D15" w:rsidRDefault="009E57FB" w:rsidP="009E57FB">
      <w:pPr>
        <w:pStyle w:val="1"/>
      </w:pPr>
      <w:r>
        <w:lastRenderedPageBreak/>
        <w:t>Инструкция по эксплуатации программного обеспечения</w:t>
      </w:r>
    </w:p>
    <w:p w14:paraId="38EDCF71" w14:textId="700F9F84" w:rsidR="009E57FB" w:rsidRDefault="009E57FB" w:rsidP="009E57FB">
      <w:pPr>
        <w:pStyle w:val="2"/>
      </w:pPr>
      <w:r w:rsidRPr="009E57FB">
        <w:t>Установка программного обеспечения</w:t>
      </w:r>
    </w:p>
    <w:p w14:paraId="159538D3" w14:textId="4762BFA8" w:rsidR="00D756B9" w:rsidRDefault="00D756B9" w:rsidP="00D756B9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14:paraId="18B1B9DE" w14:textId="77777777" w:rsidR="00D756B9" w:rsidRDefault="00D756B9" w:rsidP="00D756B9">
      <w:pPr>
        <w:pStyle w:val="a1"/>
      </w:pPr>
      <w:r>
        <w:t>ОС Ubuntu Server версии 24 и выше;</w:t>
      </w:r>
    </w:p>
    <w:p w14:paraId="75342A80" w14:textId="77777777" w:rsidR="00D756B9" w:rsidRDefault="00D756B9" w:rsidP="00D756B9">
      <w:pPr>
        <w:pStyle w:val="a1"/>
      </w:pPr>
      <w:r>
        <w:t>процессор частотой 2 ГГц;</w:t>
      </w:r>
    </w:p>
    <w:p w14:paraId="6D4F5AD2" w14:textId="77777777" w:rsidR="00D756B9" w:rsidRDefault="00D756B9" w:rsidP="00D756B9">
      <w:pPr>
        <w:pStyle w:val="a1"/>
      </w:pPr>
      <w:r>
        <w:t>свободная оперативная память 4 ГБ;</w:t>
      </w:r>
    </w:p>
    <w:p w14:paraId="185C20E7" w14:textId="77777777" w:rsidR="00D756B9" w:rsidRPr="001D26BD" w:rsidRDefault="00D756B9" w:rsidP="00D756B9">
      <w:pPr>
        <w:pStyle w:val="a1"/>
      </w:pPr>
      <w:r>
        <w:t>свободное место на диске не менее 1 ГБ</w:t>
      </w:r>
      <w:r w:rsidRPr="001D26BD">
        <w:t>;</w:t>
      </w:r>
    </w:p>
    <w:p w14:paraId="0B441159" w14:textId="5C8201FC" w:rsidR="00764ABD" w:rsidRDefault="00D756B9" w:rsidP="00764ABD">
      <w:pPr>
        <w:pStyle w:val="a1"/>
      </w:pPr>
      <w:r>
        <w:t xml:space="preserve">дополнительные компоненты; </w:t>
      </w:r>
      <w:r>
        <w:rPr>
          <w:lang w:val="en-US"/>
        </w:rPr>
        <w:t>Docker</w:t>
      </w:r>
      <w:r w:rsidRPr="00CE1B7A">
        <w:t xml:space="preserve">, </w:t>
      </w:r>
      <w:r>
        <w:rPr>
          <w:lang w:val="en-US"/>
        </w:rPr>
        <w:t>docker</w:t>
      </w:r>
      <w:r w:rsidRPr="00CE1B7A">
        <w:t>-</w:t>
      </w:r>
      <w:r>
        <w:rPr>
          <w:lang w:val="en-US"/>
        </w:rPr>
        <w:t>compose</w:t>
      </w:r>
      <w:r w:rsidRPr="00CE1B7A">
        <w:t xml:space="preserve">, </w:t>
      </w:r>
      <w:r>
        <w:rPr>
          <w:lang w:val="en-US"/>
        </w:rPr>
        <w:t>MySQL</w:t>
      </w:r>
      <w:r w:rsidRPr="00CE1B7A">
        <w:t xml:space="preserve"> 8.0, .</w:t>
      </w:r>
      <w:r>
        <w:rPr>
          <w:lang w:val="en-US"/>
        </w:rPr>
        <w:t>Net</w:t>
      </w:r>
      <w:r w:rsidRPr="00CE1B7A">
        <w:t xml:space="preserve"> </w:t>
      </w:r>
      <w:r>
        <w:rPr>
          <w:lang w:val="en-US"/>
        </w:rPr>
        <w:t>SDK</w:t>
      </w:r>
      <w:r w:rsidRPr="00CE1B7A">
        <w:t xml:space="preserve"> </w:t>
      </w:r>
      <w:r>
        <w:t>версии 8.0</w:t>
      </w:r>
      <w:r w:rsidR="00F114EF">
        <w:t>;</w:t>
      </w:r>
    </w:p>
    <w:p w14:paraId="32D0B1DC" w14:textId="233DDF43" w:rsidR="00764ABD" w:rsidRDefault="00764ABD" w:rsidP="00764ABD">
      <w:pPr>
        <w:pStyle w:val="a1"/>
      </w:pPr>
      <w:r>
        <w:t>постоянное подключение к локальной сети или сети интернет.</w:t>
      </w:r>
    </w:p>
    <w:p w14:paraId="0F4674A3" w14:textId="65DD9CD7" w:rsidR="00F114EF" w:rsidRPr="001D26BD" w:rsidRDefault="00F114EF" w:rsidP="00F114EF">
      <w:pPr>
        <w:pStyle w:val="a3"/>
      </w:pPr>
      <w:r w:rsidRPr="00F114EF">
        <w:rPr>
          <w:highlight w:val="yellow"/>
        </w:rPr>
        <w:t>Процесс создания БД</w:t>
      </w:r>
    </w:p>
    <w:p w14:paraId="1B190EF7" w14:textId="57F6F0F3" w:rsidR="00D756B9" w:rsidRDefault="00E374B2" w:rsidP="00D756B9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14:paraId="75280498" w14:textId="77777777" w:rsidR="00F114EF" w:rsidRDefault="00F114EF" w:rsidP="00F114EF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выше;</w:t>
      </w:r>
    </w:p>
    <w:p w14:paraId="1B4541F1" w14:textId="77777777" w:rsidR="00F114EF" w:rsidRPr="00490FD8" w:rsidRDefault="00F114EF" w:rsidP="00F114EF">
      <w:pPr>
        <w:pStyle w:val="a1"/>
        <w:rPr>
          <w:lang w:val="en-US"/>
        </w:rPr>
      </w:pPr>
      <w:r>
        <w:rPr>
          <w:lang w:val="en-US"/>
        </w:rPr>
        <w:t>.NET 8.0</w:t>
      </w:r>
      <w:r>
        <w:t>;</w:t>
      </w:r>
    </w:p>
    <w:p w14:paraId="4AFF84CE" w14:textId="77777777" w:rsidR="00F114EF" w:rsidRPr="00697A27" w:rsidRDefault="00F114EF" w:rsidP="00F114EF">
      <w:pPr>
        <w:pStyle w:val="a1"/>
        <w:rPr>
          <w:lang w:val="en-US"/>
        </w:rPr>
      </w:pPr>
      <w:r>
        <w:t>процессор частотой 2 ГГц;</w:t>
      </w:r>
    </w:p>
    <w:p w14:paraId="4796ACE6" w14:textId="77777777" w:rsidR="00F114EF" w:rsidRDefault="00F114EF" w:rsidP="00F114EF">
      <w:pPr>
        <w:pStyle w:val="a1"/>
        <w:rPr>
          <w:lang w:val="en-US"/>
        </w:rPr>
      </w:pPr>
      <w:r>
        <w:t>свободная оперативная память 4 ГБ;</w:t>
      </w:r>
    </w:p>
    <w:p w14:paraId="7A73DA21" w14:textId="77777777" w:rsidR="00F114EF" w:rsidRDefault="00F114EF" w:rsidP="00F114EF">
      <w:pPr>
        <w:pStyle w:val="a1"/>
      </w:pPr>
      <w:r>
        <w:t>свободное место на диске не менее 1 ГБ;</w:t>
      </w:r>
    </w:p>
    <w:p w14:paraId="45E147DD" w14:textId="7ECF4953" w:rsidR="00F114EF" w:rsidRDefault="00F114EF" w:rsidP="00F114EF">
      <w:pPr>
        <w:pStyle w:val="a1"/>
      </w:pPr>
      <w:r>
        <w:t>постоянное подключение к локальной сети или сети интернет.</w:t>
      </w:r>
    </w:p>
    <w:p w14:paraId="117DDC71" w14:textId="6BF72017" w:rsidR="00764ABD" w:rsidRDefault="00771692" w:rsidP="00764ABD">
      <w:pPr>
        <w:pStyle w:val="a3"/>
      </w:pPr>
      <w:r>
        <w:t>В приложении используются следующие данные для авторизации:</w:t>
      </w:r>
    </w:p>
    <w:p w14:paraId="76B300A9" w14:textId="3E3FEA92" w:rsidR="00771692" w:rsidRPr="00A06802" w:rsidRDefault="00A06802" w:rsidP="00A06802">
      <w:pPr>
        <w:pStyle w:val="a1"/>
      </w:pPr>
      <w:r>
        <w:t xml:space="preserve">логин – </w:t>
      </w:r>
      <w:r>
        <w:rPr>
          <w:lang w:val="en-US"/>
        </w:rPr>
        <w:t>organizer;</w:t>
      </w:r>
    </w:p>
    <w:p w14:paraId="53D0BCDD" w14:textId="0D2CFE1B" w:rsidR="00A06802" w:rsidRPr="00771692" w:rsidRDefault="00A06802" w:rsidP="00A06802">
      <w:pPr>
        <w:pStyle w:val="a1"/>
      </w:pPr>
      <w:r>
        <w:t xml:space="preserve">пароль – </w:t>
      </w:r>
      <w:r>
        <w:rPr>
          <w:lang w:val="en-US"/>
        </w:rPr>
        <w:t>admin123.</w:t>
      </w:r>
    </w:p>
    <w:p w14:paraId="077100FC" w14:textId="77777777" w:rsidR="00702B21" w:rsidRPr="00771692" w:rsidRDefault="00702B21" w:rsidP="00764ABD">
      <w:pPr>
        <w:pStyle w:val="a3"/>
      </w:pPr>
    </w:p>
    <w:p w14:paraId="3EE2B18F" w14:textId="77777777" w:rsidR="00702B21" w:rsidRPr="00771692" w:rsidRDefault="00702B21" w:rsidP="00764ABD">
      <w:pPr>
        <w:pStyle w:val="a3"/>
      </w:pPr>
    </w:p>
    <w:p w14:paraId="585460BE" w14:textId="77777777" w:rsidR="00702B21" w:rsidRPr="00771692" w:rsidRDefault="00702B21" w:rsidP="00764ABD">
      <w:pPr>
        <w:pStyle w:val="a3"/>
      </w:pPr>
    </w:p>
    <w:p w14:paraId="64982A9F" w14:textId="77777777" w:rsidR="00702B21" w:rsidRPr="00771692" w:rsidRDefault="00702B21" w:rsidP="00764ABD">
      <w:pPr>
        <w:pStyle w:val="a3"/>
      </w:pPr>
    </w:p>
    <w:p w14:paraId="426C2BF2" w14:textId="249921F5" w:rsidR="009E57FB" w:rsidRDefault="009E57FB" w:rsidP="009E57FB">
      <w:pPr>
        <w:pStyle w:val="2"/>
        <w:rPr>
          <w:lang w:val="en-US"/>
        </w:rPr>
      </w:pPr>
      <w:r w:rsidRPr="009E57FB">
        <w:lastRenderedPageBreak/>
        <w:t>Инструкция по работе</w:t>
      </w:r>
    </w:p>
    <w:p w14:paraId="315D63B7" w14:textId="11033189" w:rsidR="005D44A3" w:rsidRDefault="005D44A3" w:rsidP="005D44A3">
      <w:pPr>
        <w:pStyle w:val="a3"/>
      </w:pPr>
      <w:r>
        <w:t>При запуске приложения пользователь попадает на страницу авторизации, где ему необходимо ввести учетные данные для входа в систему. Страница авторизации представлена на рисунке 6. После авторизации у пользователя определяется роль в системе: организатор, судья. В зависимости от роли пользователь имеет разные права на определенные функции.</w:t>
      </w:r>
    </w:p>
    <w:p w14:paraId="2B0C2563" w14:textId="1DE83040" w:rsidR="005D44A3" w:rsidRPr="00702B21" w:rsidRDefault="00702B21" w:rsidP="00702B21">
      <w:pPr>
        <w:pStyle w:val="afd"/>
        <w:rPr>
          <w:lang w:val="en-US"/>
        </w:rPr>
      </w:pPr>
      <w:r w:rsidRPr="00702B21">
        <w:drawing>
          <wp:inline distT="0" distB="0" distL="0" distR="0" wp14:anchorId="6F8FC523" wp14:editId="55C71A24">
            <wp:extent cx="5544170" cy="2813574"/>
            <wp:effectExtent l="19050" t="19050" r="19050" b="25400"/>
            <wp:docPr id="73064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480" cy="2819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8DA8F7" w14:textId="2EEA9C09" w:rsidR="005D44A3" w:rsidRDefault="005D44A3" w:rsidP="005D44A3">
      <w:pPr>
        <w:pStyle w:val="afe"/>
      </w:pPr>
      <w:r>
        <w:t>Рисунок</w:t>
      </w:r>
      <w:r w:rsidRPr="005E0A82">
        <w:rPr>
          <w:lang w:val="en-US"/>
        </w:rPr>
        <w:t xml:space="preserve"> 6 – </w:t>
      </w:r>
      <w:r w:rsidR="005E0A82">
        <w:rPr>
          <w:lang w:val="en-US"/>
        </w:rPr>
        <w:t xml:space="preserve">Tournament Manager. </w:t>
      </w:r>
      <w:r w:rsidR="005E0A82">
        <w:t>Вид</w:t>
      </w:r>
      <w:r w:rsidR="005E0A82" w:rsidRPr="005E0A82">
        <w:rPr>
          <w:lang w:val="en-US"/>
        </w:rPr>
        <w:t xml:space="preserve"> </w:t>
      </w:r>
      <w:r w:rsidR="005E0A82">
        <w:t>страницы авторизации</w:t>
      </w:r>
    </w:p>
    <w:p w14:paraId="6E13C765" w14:textId="77777777" w:rsidR="00702B21" w:rsidRPr="00702B21" w:rsidRDefault="00702B21" w:rsidP="00702B21">
      <w:pPr>
        <w:pStyle w:val="a3"/>
      </w:pPr>
      <w:r>
        <w:t>После успешной авторизации пользователь попадает на главную страницу (рисунок 7), на которой отображается приветствие пользователя.</w:t>
      </w:r>
    </w:p>
    <w:p w14:paraId="7F50535F" w14:textId="479B61B1" w:rsidR="00702B21" w:rsidRPr="00702B21" w:rsidRDefault="00702B21" w:rsidP="00702B21">
      <w:pPr>
        <w:pStyle w:val="a3"/>
        <w:rPr>
          <w:lang w:val="en-US"/>
        </w:rPr>
      </w:pPr>
      <w:r w:rsidRPr="00702B21">
        <w:t>Также на главном окне слева расположено навигационное меню, которое можно сузить путем нажатия кнопки трехстрочного меню. В самом низу меню расположена кнопка выхода, при ее нажатии осуществляется переход на страницу авторизации.</w:t>
      </w:r>
    </w:p>
    <w:p w14:paraId="73FCC526" w14:textId="715656BF" w:rsidR="00702B21" w:rsidRDefault="00702B21" w:rsidP="00702B21">
      <w:pPr>
        <w:pStyle w:val="afd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62509D3F" wp14:editId="08C7721B">
            <wp:extent cx="5928092" cy="2902688"/>
            <wp:effectExtent l="19050" t="19050" r="15875" b="12065"/>
            <wp:docPr id="771422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621" cy="2928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FC783" w14:textId="27921F32" w:rsidR="00702B21" w:rsidRPr="00702B21" w:rsidRDefault="00702B21" w:rsidP="00702B21">
      <w:pPr>
        <w:pStyle w:val="afe"/>
      </w:pPr>
      <w:r>
        <w:t xml:space="preserve">Рисунок 7 – </w:t>
      </w:r>
      <w:r>
        <w:rPr>
          <w:lang w:val="en-US"/>
        </w:rPr>
        <w:t>Tournament</w:t>
      </w:r>
      <w:r w:rsidRPr="00702B21">
        <w:t xml:space="preserve"> </w:t>
      </w:r>
      <w:r>
        <w:rPr>
          <w:lang w:val="en-US"/>
        </w:rPr>
        <w:t>Manager</w:t>
      </w:r>
      <w:r w:rsidRPr="00702B21">
        <w:t xml:space="preserve">. </w:t>
      </w:r>
      <w:r>
        <w:t>Вид главной страницы</w:t>
      </w:r>
    </w:p>
    <w:p w14:paraId="25976303" w14:textId="113BDC9E" w:rsidR="00586568" w:rsidRDefault="00586568" w:rsidP="009148C2">
      <w:pPr>
        <w:pStyle w:val="a3"/>
      </w:pPr>
      <w:r>
        <w:t xml:space="preserve">При нажатии на кнопку «Турниры» </w:t>
      </w:r>
      <w:r w:rsidR="00AD44A1">
        <w:t>осуществляется</w:t>
      </w:r>
      <w:r>
        <w:t xml:space="preserve"> переход к странице работы с турнирами (рисунок 8).</w:t>
      </w:r>
    </w:p>
    <w:p w14:paraId="1DF092A0" w14:textId="4018F834" w:rsidR="00E47BC5" w:rsidRDefault="00E47BC5" w:rsidP="00E47BC5">
      <w:pPr>
        <w:pStyle w:val="afd"/>
      </w:pPr>
      <w:r>
        <w:drawing>
          <wp:inline distT="0" distB="0" distL="0" distR="0" wp14:anchorId="67C73659" wp14:editId="2197EC0D">
            <wp:extent cx="5952713" cy="2917763"/>
            <wp:effectExtent l="19050" t="19050" r="10160" b="16510"/>
            <wp:docPr id="5708522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312" cy="2970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9770A" w14:textId="435DC8DA" w:rsidR="00E47BC5" w:rsidRPr="00E47BC5" w:rsidRDefault="00E47BC5" w:rsidP="00E47BC5">
      <w:pPr>
        <w:pStyle w:val="afe"/>
      </w:pPr>
      <w:r>
        <w:t>Рисунок</w:t>
      </w:r>
      <w:r w:rsidRPr="00E47BC5">
        <w:rPr>
          <w:lang w:val="en-US"/>
        </w:rPr>
        <w:t xml:space="preserve"> 8 – </w:t>
      </w:r>
      <w:r>
        <w:rPr>
          <w:lang w:val="en-GB"/>
        </w:rPr>
        <w:t xml:space="preserve">Tournament Manager. </w:t>
      </w:r>
      <w:r>
        <w:t>Вид</w:t>
      </w:r>
      <w:r w:rsidRPr="00E47BC5">
        <w:t xml:space="preserve"> </w:t>
      </w:r>
      <w:r>
        <w:t>страницы работы с турнирами</w:t>
      </w:r>
    </w:p>
    <w:p w14:paraId="50D11111" w14:textId="091D7AC1" w:rsidR="00E02D4B" w:rsidRDefault="007A7E4D" w:rsidP="0005618F">
      <w:pPr>
        <w:pStyle w:val="a3"/>
      </w:pPr>
      <w:r>
        <w:lastRenderedPageBreak/>
        <w:t>Каждый турнир можно удалить или отредактировать. Также есть возможность перехода к странице его деталей</w:t>
      </w:r>
      <w:r w:rsidR="00596F19">
        <w:t xml:space="preserve"> </w:t>
      </w:r>
      <w:r w:rsidR="00596F19">
        <w:t>(рисунок 9)</w:t>
      </w:r>
      <w:r>
        <w:t xml:space="preserve"> </w:t>
      </w:r>
      <w:r w:rsidR="00596F19">
        <w:t>по кнопке-иконке «</w:t>
      </w:r>
      <w:r w:rsidR="00D03FD0">
        <w:t>Просмотр</w:t>
      </w:r>
      <w:r w:rsidR="00596F19">
        <w:t xml:space="preserve">». На странице есть все </w:t>
      </w:r>
      <w:r w:rsidR="00D03FD0">
        <w:t>инструменты и функции</w:t>
      </w:r>
      <w:r w:rsidR="00596F19">
        <w:t xml:space="preserve"> для проведения турнира, </w:t>
      </w:r>
      <w:r w:rsidR="00D03FD0">
        <w:t>в том числе переход</w:t>
      </w:r>
      <w:r w:rsidR="00596F19">
        <w:t xml:space="preserve"> к странице турнирных сеток (рисунок 10).</w:t>
      </w:r>
    </w:p>
    <w:p w14:paraId="14986BBB" w14:textId="00E99478" w:rsidR="0005618F" w:rsidRDefault="006F0001" w:rsidP="006F0001">
      <w:pPr>
        <w:pStyle w:val="afd"/>
      </w:pPr>
      <w:r>
        <w:drawing>
          <wp:inline distT="0" distB="0" distL="0" distR="0" wp14:anchorId="2AE51BFE" wp14:editId="189A21E5">
            <wp:extent cx="5957759" cy="2908037"/>
            <wp:effectExtent l="19050" t="19050" r="24130" b="26035"/>
            <wp:docPr id="5398869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727" cy="29241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F3404" w14:textId="78DFCD0E" w:rsidR="00E5161E" w:rsidRPr="00E5161E" w:rsidRDefault="00E5161E" w:rsidP="00E5161E">
      <w:pPr>
        <w:pStyle w:val="afe"/>
        <w:rPr>
          <w:lang w:val="en-US"/>
        </w:rPr>
      </w:pPr>
      <w:r>
        <w:t>Рисунок</w:t>
      </w:r>
      <w:r w:rsidRPr="00E5161E">
        <w:rPr>
          <w:lang w:val="en-US"/>
        </w:rPr>
        <w:t xml:space="preserve"> 9 – </w:t>
      </w:r>
      <w:r>
        <w:rPr>
          <w:lang w:val="en-US"/>
        </w:rPr>
        <w:t xml:space="preserve">Tournament Manager. </w:t>
      </w:r>
      <w:r>
        <w:t>Вид</w:t>
      </w:r>
      <w:r w:rsidRPr="00E5161E">
        <w:rPr>
          <w:lang w:val="en-US"/>
        </w:rPr>
        <w:t xml:space="preserve"> </w:t>
      </w:r>
      <w:r>
        <w:t>страницы деталей турнира</w:t>
      </w:r>
    </w:p>
    <w:p w14:paraId="30284F50" w14:textId="66058653" w:rsidR="006F0001" w:rsidRDefault="006F0001" w:rsidP="006F0001">
      <w:r w:rsidRPr="006F0001">
        <w:drawing>
          <wp:inline distT="0" distB="0" distL="0" distR="0" wp14:anchorId="7CFF0626" wp14:editId="58548171">
            <wp:extent cx="6008392" cy="2669540"/>
            <wp:effectExtent l="19050" t="19050" r="11430" b="16510"/>
            <wp:docPr id="183958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5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890" cy="2679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BDE7A" w14:textId="6D6E72E1" w:rsidR="006F0001" w:rsidRPr="006F0001" w:rsidRDefault="006F0001" w:rsidP="006F0001">
      <w:pPr>
        <w:pStyle w:val="afe"/>
      </w:pPr>
      <w:r>
        <w:t>Рисунок</w:t>
      </w:r>
      <w:r w:rsidRPr="006F0001">
        <w:rPr>
          <w:lang w:val="en-US"/>
        </w:rPr>
        <w:t xml:space="preserve"> 10 – </w:t>
      </w:r>
      <w:r>
        <w:rPr>
          <w:lang w:val="en-US"/>
        </w:rPr>
        <w:t xml:space="preserve">Tournament Manager. </w:t>
      </w:r>
      <w:r>
        <w:t>Вид</w:t>
      </w:r>
      <w:r w:rsidRPr="006F0001">
        <w:t xml:space="preserve"> </w:t>
      </w:r>
      <w:r>
        <w:t>страницы просмотра турнирной сетки</w:t>
      </w:r>
    </w:p>
    <w:p w14:paraId="12A775FB" w14:textId="77777777" w:rsidR="002B6D15" w:rsidRPr="006F0001" w:rsidRDefault="002B6D15" w:rsidP="002B6D15">
      <w:pPr>
        <w:pStyle w:val="a7"/>
      </w:pPr>
      <w:bookmarkStart w:id="3" w:name="_Toc194697003"/>
      <w:bookmarkStart w:id="4" w:name="_Toc215610352"/>
      <w:bookmarkStart w:id="5" w:name="_Toc215610410"/>
      <w:r>
        <w:lastRenderedPageBreak/>
        <w:t>Заключение</w:t>
      </w:r>
      <w:bookmarkEnd w:id="3"/>
      <w:bookmarkEnd w:id="4"/>
      <w:bookmarkEnd w:id="5"/>
    </w:p>
    <w:p w14:paraId="3D65E930" w14:textId="77777777" w:rsidR="002B6D15" w:rsidRPr="00BB22C1" w:rsidRDefault="002B6D15" w:rsidP="002B6D15">
      <w:pPr>
        <w:pStyle w:val="a3"/>
      </w:pPr>
      <w:r w:rsidRPr="00BB22C1">
        <w:t>Объем 1 полная страница</w:t>
      </w:r>
    </w:p>
    <w:p w14:paraId="09AFA976" w14:textId="77777777" w:rsidR="002B6D15" w:rsidRPr="00BB22C1" w:rsidRDefault="002B6D15" w:rsidP="002B6D15">
      <w:pPr>
        <w:pStyle w:val="a3"/>
      </w:pPr>
      <w:r>
        <w:t>Цели достигнуты, задачи выполнены, итог</w:t>
      </w:r>
    </w:p>
    <w:p w14:paraId="281C2719" w14:textId="77777777" w:rsidR="008D5E28" w:rsidRDefault="008D5E28">
      <w:pPr>
        <w:spacing w:after="160" w:line="259" w:lineRule="auto"/>
        <w:jc w:val="left"/>
      </w:pPr>
    </w:p>
    <w:p w14:paraId="173AA116" w14:textId="77777777" w:rsidR="008D5E28" w:rsidRDefault="008D5E28" w:rsidP="008D5E28">
      <w:pPr>
        <w:pStyle w:val="a7"/>
      </w:pPr>
      <w:bookmarkStart w:id="6" w:name="_Toc194697004"/>
      <w:bookmarkStart w:id="7" w:name="_Toc215610353"/>
      <w:bookmarkStart w:id="8" w:name="_Toc215610411"/>
      <w:r>
        <w:lastRenderedPageBreak/>
        <w:t>Список использованных источников</w:t>
      </w:r>
      <w:bookmarkEnd w:id="6"/>
      <w:bookmarkEnd w:id="7"/>
      <w:bookmarkEnd w:id="8"/>
    </w:p>
    <w:p w14:paraId="3F4295A5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>
        <w:t>01</w:t>
      </w:r>
      <w:r w:rsidRPr="00F4028D">
        <w:t>.11.2025). – Режим доступа: для зарегистрир. пользователей. – Текст : электронный.</w:t>
      </w:r>
    </w:p>
    <w:p w14:paraId="7873ADCF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</w:t>
      </w:r>
      <w:r>
        <w:t>12</w:t>
      </w:r>
      <w:r w:rsidRPr="00F4028D">
        <w:t>.11.2025). – Режим доступа: по подписке. – Текст : электронный.</w:t>
      </w:r>
    </w:p>
    <w:p w14:paraId="08DFDA5C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 (дата обращения: </w:t>
      </w:r>
      <w:r>
        <w:t>23</w:t>
      </w:r>
      <w:r w:rsidRPr="00F4028D">
        <w:t>.11.2025). – Режим доступа: по подписке. – Текст : электронный.</w:t>
      </w:r>
    </w:p>
    <w:p w14:paraId="0EC8AE27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Тидвелл, Д. Разработка интерфейсов. Паттерны проектирования. 3-е изд. – Санкт-Петербург : Питер, 2022. – 560 с. – URL: https://ibooks.ru/bookshelf/386796/reading (дата обращения: </w:t>
      </w:r>
      <w:r>
        <w:t>23</w:t>
      </w:r>
      <w:r w:rsidRPr="00F4028D">
        <w:t>.11.2025). – Режим доступа: для зарегистрир. пользователей. – Текст : электронный.</w:t>
      </w:r>
    </w:p>
    <w:p w14:paraId="71E8CDF9" w14:textId="7A33E5EA" w:rsidR="000C713E" w:rsidRPr="00D00793" w:rsidRDefault="008D5E28" w:rsidP="00F733B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https://znanium.ru/catalog/product/2083407 (дата обращения: </w:t>
      </w:r>
      <w:r>
        <w:t>24</w:t>
      </w:r>
      <w:r w:rsidRPr="00F4028D">
        <w:t>.11.2025). – Режим доступа: по подписке. – Текст : электронный.</w:t>
      </w:r>
    </w:p>
    <w:sectPr w:rsidR="000C713E" w:rsidRPr="00D00793" w:rsidSect="007B1296"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6551" w14:textId="77777777" w:rsidR="0027723E" w:rsidRDefault="0027723E" w:rsidP="007B1296">
      <w:r>
        <w:separator/>
      </w:r>
    </w:p>
  </w:endnote>
  <w:endnote w:type="continuationSeparator" w:id="0">
    <w:p w14:paraId="22506C2A" w14:textId="77777777" w:rsidR="0027723E" w:rsidRDefault="0027723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769B3AFB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6036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9661" w14:textId="77777777" w:rsidR="0027723E" w:rsidRDefault="0027723E" w:rsidP="007B1296">
      <w:r>
        <w:separator/>
      </w:r>
    </w:p>
  </w:footnote>
  <w:footnote w:type="continuationSeparator" w:id="0">
    <w:p w14:paraId="56C19455" w14:textId="77777777" w:rsidR="0027723E" w:rsidRDefault="0027723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96A60"/>
    <w:multiLevelType w:val="hybridMultilevel"/>
    <w:tmpl w:val="3426F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708566">
    <w:abstractNumId w:val="7"/>
  </w:num>
  <w:num w:numId="2" w16cid:durableId="1135952718">
    <w:abstractNumId w:val="4"/>
  </w:num>
  <w:num w:numId="3" w16cid:durableId="396585821">
    <w:abstractNumId w:val="2"/>
  </w:num>
  <w:num w:numId="4" w16cid:durableId="2037656487">
    <w:abstractNumId w:val="2"/>
    <w:lvlOverride w:ilvl="0">
      <w:startOverride w:val="1"/>
    </w:lvlOverride>
  </w:num>
  <w:num w:numId="5" w16cid:durableId="948316919">
    <w:abstractNumId w:val="2"/>
    <w:lvlOverride w:ilvl="0">
      <w:startOverride w:val="1"/>
    </w:lvlOverride>
  </w:num>
  <w:num w:numId="6" w16cid:durableId="892808487">
    <w:abstractNumId w:val="5"/>
  </w:num>
  <w:num w:numId="7" w16cid:durableId="1247808323">
    <w:abstractNumId w:val="6"/>
  </w:num>
  <w:num w:numId="8" w16cid:durableId="1272473085">
    <w:abstractNumId w:val="1"/>
  </w:num>
  <w:num w:numId="9" w16cid:durableId="713164244">
    <w:abstractNumId w:val="0"/>
  </w:num>
  <w:num w:numId="10" w16cid:durableId="354813728">
    <w:abstractNumId w:val="8"/>
  </w:num>
  <w:num w:numId="11" w16cid:durableId="178974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9932098">
    <w:abstractNumId w:val="9"/>
  </w:num>
  <w:num w:numId="13" w16cid:durableId="1235627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4F"/>
    <w:rsid w:val="00003CB1"/>
    <w:rsid w:val="00006D8A"/>
    <w:rsid w:val="000147C4"/>
    <w:rsid w:val="00015C64"/>
    <w:rsid w:val="00022577"/>
    <w:rsid w:val="00022EAD"/>
    <w:rsid w:val="00025473"/>
    <w:rsid w:val="00041B32"/>
    <w:rsid w:val="00044C06"/>
    <w:rsid w:val="00046412"/>
    <w:rsid w:val="00046A82"/>
    <w:rsid w:val="000547B5"/>
    <w:rsid w:val="0005618F"/>
    <w:rsid w:val="00070444"/>
    <w:rsid w:val="00071534"/>
    <w:rsid w:val="00071F93"/>
    <w:rsid w:val="00077462"/>
    <w:rsid w:val="00082FAA"/>
    <w:rsid w:val="000839ED"/>
    <w:rsid w:val="00084431"/>
    <w:rsid w:val="000B2040"/>
    <w:rsid w:val="000C03D0"/>
    <w:rsid w:val="000C1AA0"/>
    <w:rsid w:val="000C713E"/>
    <w:rsid w:val="000D51AA"/>
    <w:rsid w:val="000E2026"/>
    <w:rsid w:val="000E2901"/>
    <w:rsid w:val="00122DF6"/>
    <w:rsid w:val="00126FE5"/>
    <w:rsid w:val="00135AB1"/>
    <w:rsid w:val="001508AD"/>
    <w:rsid w:val="00154777"/>
    <w:rsid w:val="00154AC6"/>
    <w:rsid w:val="001558E0"/>
    <w:rsid w:val="00157D07"/>
    <w:rsid w:val="0016516C"/>
    <w:rsid w:val="00167928"/>
    <w:rsid w:val="001701D5"/>
    <w:rsid w:val="0017056D"/>
    <w:rsid w:val="0018210A"/>
    <w:rsid w:val="00197EED"/>
    <w:rsid w:val="001A118C"/>
    <w:rsid w:val="001B17C1"/>
    <w:rsid w:val="001B5082"/>
    <w:rsid w:val="001B5A61"/>
    <w:rsid w:val="001B634D"/>
    <w:rsid w:val="001B78A4"/>
    <w:rsid w:val="001C778A"/>
    <w:rsid w:val="001D26BD"/>
    <w:rsid w:val="002037EC"/>
    <w:rsid w:val="00210193"/>
    <w:rsid w:val="002125A5"/>
    <w:rsid w:val="0021479E"/>
    <w:rsid w:val="0022213E"/>
    <w:rsid w:val="002234A8"/>
    <w:rsid w:val="0022470A"/>
    <w:rsid w:val="00230654"/>
    <w:rsid w:val="00234EB9"/>
    <w:rsid w:val="00244503"/>
    <w:rsid w:val="002550B1"/>
    <w:rsid w:val="0026487B"/>
    <w:rsid w:val="00267E9D"/>
    <w:rsid w:val="00276BAA"/>
    <w:rsid w:val="0027723E"/>
    <w:rsid w:val="00284E45"/>
    <w:rsid w:val="0029075A"/>
    <w:rsid w:val="0029217B"/>
    <w:rsid w:val="002A3445"/>
    <w:rsid w:val="002A36ED"/>
    <w:rsid w:val="002A6666"/>
    <w:rsid w:val="002B1058"/>
    <w:rsid w:val="002B499C"/>
    <w:rsid w:val="002B6D15"/>
    <w:rsid w:val="002C191C"/>
    <w:rsid w:val="002C4568"/>
    <w:rsid w:val="002D44F5"/>
    <w:rsid w:val="002D5751"/>
    <w:rsid w:val="002D5F2F"/>
    <w:rsid w:val="002E1075"/>
    <w:rsid w:val="002E17AB"/>
    <w:rsid w:val="002E2C6E"/>
    <w:rsid w:val="002F1157"/>
    <w:rsid w:val="002F1F23"/>
    <w:rsid w:val="002F6103"/>
    <w:rsid w:val="00313BD4"/>
    <w:rsid w:val="003140F3"/>
    <w:rsid w:val="00323397"/>
    <w:rsid w:val="003313CD"/>
    <w:rsid w:val="00333DDD"/>
    <w:rsid w:val="0033471D"/>
    <w:rsid w:val="00350DEC"/>
    <w:rsid w:val="00354C83"/>
    <w:rsid w:val="00356F53"/>
    <w:rsid w:val="003616AA"/>
    <w:rsid w:val="00362590"/>
    <w:rsid w:val="003634CC"/>
    <w:rsid w:val="00370C8E"/>
    <w:rsid w:val="00382DFC"/>
    <w:rsid w:val="00390F2E"/>
    <w:rsid w:val="003A1BF6"/>
    <w:rsid w:val="003A40F8"/>
    <w:rsid w:val="003A4373"/>
    <w:rsid w:val="003A60F5"/>
    <w:rsid w:val="003A6D6C"/>
    <w:rsid w:val="003B4389"/>
    <w:rsid w:val="003B5AA3"/>
    <w:rsid w:val="003B71AC"/>
    <w:rsid w:val="003C5A24"/>
    <w:rsid w:val="003E4B48"/>
    <w:rsid w:val="003F696A"/>
    <w:rsid w:val="00422599"/>
    <w:rsid w:val="00424E30"/>
    <w:rsid w:val="00425C72"/>
    <w:rsid w:val="00430C79"/>
    <w:rsid w:val="00431470"/>
    <w:rsid w:val="00433636"/>
    <w:rsid w:val="00437EFF"/>
    <w:rsid w:val="00446D2F"/>
    <w:rsid w:val="00454AB0"/>
    <w:rsid w:val="00455F35"/>
    <w:rsid w:val="004708F3"/>
    <w:rsid w:val="00473C53"/>
    <w:rsid w:val="00485388"/>
    <w:rsid w:val="00490FD8"/>
    <w:rsid w:val="004A1373"/>
    <w:rsid w:val="004C782A"/>
    <w:rsid w:val="004D0BCA"/>
    <w:rsid w:val="004D1C92"/>
    <w:rsid w:val="004D1D4C"/>
    <w:rsid w:val="004D2CE9"/>
    <w:rsid w:val="004D4C6E"/>
    <w:rsid w:val="004E112C"/>
    <w:rsid w:val="004E247B"/>
    <w:rsid w:val="004E2AB4"/>
    <w:rsid w:val="00516A96"/>
    <w:rsid w:val="00523BE6"/>
    <w:rsid w:val="00527373"/>
    <w:rsid w:val="005304D9"/>
    <w:rsid w:val="00540F99"/>
    <w:rsid w:val="00547AB8"/>
    <w:rsid w:val="00564B2A"/>
    <w:rsid w:val="00564CBC"/>
    <w:rsid w:val="005728C6"/>
    <w:rsid w:val="005739DA"/>
    <w:rsid w:val="00574167"/>
    <w:rsid w:val="005842D8"/>
    <w:rsid w:val="00586568"/>
    <w:rsid w:val="00596F19"/>
    <w:rsid w:val="005976D6"/>
    <w:rsid w:val="005A7D24"/>
    <w:rsid w:val="005B1F23"/>
    <w:rsid w:val="005B6376"/>
    <w:rsid w:val="005C135D"/>
    <w:rsid w:val="005C6335"/>
    <w:rsid w:val="005D0FDF"/>
    <w:rsid w:val="005D10F9"/>
    <w:rsid w:val="005D44A3"/>
    <w:rsid w:val="005E0A82"/>
    <w:rsid w:val="005F0BC1"/>
    <w:rsid w:val="005F5CB8"/>
    <w:rsid w:val="00616B7F"/>
    <w:rsid w:val="00621DC7"/>
    <w:rsid w:val="0064583C"/>
    <w:rsid w:val="00650BF9"/>
    <w:rsid w:val="00650DBC"/>
    <w:rsid w:val="006612D4"/>
    <w:rsid w:val="00670A29"/>
    <w:rsid w:val="00672F05"/>
    <w:rsid w:val="006736A1"/>
    <w:rsid w:val="00682EC2"/>
    <w:rsid w:val="00685504"/>
    <w:rsid w:val="00685740"/>
    <w:rsid w:val="006947D9"/>
    <w:rsid w:val="00697A27"/>
    <w:rsid w:val="006A4077"/>
    <w:rsid w:val="006B2E38"/>
    <w:rsid w:val="006C3461"/>
    <w:rsid w:val="006D0C39"/>
    <w:rsid w:val="006E4AE5"/>
    <w:rsid w:val="006F0001"/>
    <w:rsid w:val="006F0C9B"/>
    <w:rsid w:val="006F60FB"/>
    <w:rsid w:val="006F6724"/>
    <w:rsid w:val="00701393"/>
    <w:rsid w:val="00702B21"/>
    <w:rsid w:val="00707521"/>
    <w:rsid w:val="00707682"/>
    <w:rsid w:val="00711564"/>
    <w:rsid w:val="00715B4C"/>
    <w:rsid w:val="00727C1F"/>
    <w:rsid w:val="007577E8"/>
    <w:rsid w:val="00764ABD"/>
    <w:rsid w:val="00764F55"/>
    <w:rsid w:val="00765950"/>
    <w:rsid w:val="00771692"/>
    <w:rsid w:val="00773E92"/>
    <w:rsid w:val="00775943"/>
    <w:rsid w:val="007772DE"/>
    <w:rsid w:val="00783D31"/>
    <w:rsid w:val="0079208C"/>
    <w:rsid w:val="00794F0A"/>
    <w:rsid w:val="007A06A8"/>
    <w:rsid w:val="007A5002"/>
    <w:rsid w:val="007A7B5B"/>
    <w:rsid w:val="007A7E4D"/>
    <w:rsid w:val="007B1296"/>
    <w:rsid w:val="007B43F3"/>
    <w:rsid w:val="007B472B"/>
    <w:rsid w:val="007C0F47"/>
    <w:rsid w:val="007C1872"/>
    <w:rsid w:val="007D06B7"/>
    <w:rsid w:val="007D19CA"/>
    <w:rsid w:val="007D5C26"/>
    <w:rsid w:val="007E5FDE"/>
    <w:rsid w:val="007E784F"/>
    <w:rsid w:val="007F4D89"/>
    <w:rsid w:val="00800364"/>
    <w:rsid w:val="00800691"/>
    <w:rsid w:val="00810637"/>
    <w:rsid w:val="00811280"/>
    <w:rsid w:val="0081250B"/>
    <w:rsid w:val="008156AB"/>
    <w:rsid w:val="00821A28"/>
    <w:rsid w:val="008350C3"/>
    <w:rsid w:val="0083534A"/>
    <w:rsid w:val="0084608B"/>
    <w:rsid w:val="008532F7"/>
    <w:rsid w:val="008602C6"/>
    <w:rsid w:val="00864F75"/>
    <w:rsid w:val="008700F3"/>
    <w:rsid w:val="008707B0"/>
    <w:rsid w:val="00871F21"/>
    <w:rsid w:val="008735DE"/>
    <w:rsid w:val="0087530A"/>
    <w:rsid w:val="008900FC"/>
    <w:rsid w:val="00891E1F"/>
    <w:rsid w:val="00892E9E"/>
    <w:rsid w:val="008976F7"/>
    <w:rsid w:val="008A3D99"/>
    <w:rsid w:val="008A7779"/>
    <w:rsid w:val="008C6246"/>
    <w:rsid w:val="008D5E28"/>
    <w:rsid w:val="008D7419"/>
    <w:rsid w:val="008E4F2C"/>
    <w:rsid w:val="008F3072"/>
    <w:rsid w:val="0090154A"/>
    <w:rsid w:val="00907A2C"/>
    <w:rsid w:val="0091457B"/>
    <w:rsid w:val="009148C2"/>
    <w:rsid w:val="009171D5"/>
    <w:rsid w:val="009237CC"/>
    <w:rsid w:val="00927D29"/>
    <w:rsid w:val="0093509A"/>
    <w:rsid w:val="0093509E"/>
    <w:rsid w:val="00940871"/>
    <w:rsid w:val="009422C4"/>
    <w:rsid w:val="0094287D"/>
    <w:rsid w:val="009500FD"/>
    <w:rsid w:val="00951CF9"/>
    <w:rsid w:val="009532B6"/>
    <w:rsid w:val="009540B4"/>
    <w:rsid w:val="009705A6"/>
    <w:rsid w:val="0097344F"/>
    <w:rsid w:val="009936EB"/>
    <w:rsid w:val="009A30BD"/>
    <w:rsid w:val="009A5998"/>
    <w:rsid w:val="009B2BD3"/>
    <w:rsid w:val="009B2F2D"/>
    <w:rsid w:val="009C4F23"/>
    <w:rsid w:val="009C61C2"/>
    <w:rsid w:val="009E57FB"/>
    <w:rsid w:val="009F0C54"/>
    <w:rsid w:val="00A02111"/>
    <w:rsid w:val="00A06802"/>
    <w:rsid w:val="00A11F75"/>
    <w:rsid w:val="00A15409"/>
    <w:rsid w:val="00A20DBD"/>
    <w:rsid w:val="00A23795"/>
    <w:rsid w:val="00A40562"/>
    <w:rsid w:val="00A40A32"/>
    <w:rsid w:val="00A57474"/>
    <w:rsid w:val="00A85C40"/>
    <w:rsid w:val="00A875A2"/>
    <w:rsid w:val="00A8780A"/>
    <w:rsid w:val="00A9702A"/>
    <w:rsid w:val="00AA2774"/>
    <w:rsid w:val="00AA6036"/>
    <w:rsid w:val="00AA6A1E"/>
    <w:rsid w:val="00AD44A1"/>
    <w:rsid w:val="00AD53DD"/>
    <w:rsid w:val="00AE1666"/>
    <w:rsid w:val="00AE6F2F"/>
    <w:rsid w:val="00AF205D"/>
    <w:rsid w:val="00B028C0"/>
    <w:rsid w:val="00B03E46"/>
    <w:rsid w:val="00B128D9"/>
    <w:rsid w:val="00B1423E"/>
    <w:rsid w:val="00B30BA5"/>
    <w:rsid w:val="00B44A6D"/>
    <w:rsid w:val="00B45BE4"/>
    <w:rsid w:val="00B51BF8"/>
    <w:rsid w:val="00B64EC5"/>
    <w:rsid w:val="00B716EE"/>
    <w:rsid w:val="00B73710"/>
    <w:rsid w:val="00B73778"/>
    <w:rsid w:val="00B834C3"/>
    <w:rsid w:val="00B86C08"/>
    <w:rsid w:val="00B90092"/>
    <w:rsid w:val="00B91F47"/>
    <w:rsid w:val="00B957B2"/>
    <w:rsid w:val="00BA4020"/>
    <w:rsid w:val="00BB22C1"/>
    <w:rsid w:val="00BB3D02"/>
    <w:rsid w:val="00BB4DD4"/>
    <w:rsid w:val="00BD5D04"/>
    <w:rsid w:val="00BE2E89"/>
    <w:rsid w:val="00C006CD"/>
    <w:rsid w:val="00C02CA6"/>
    <w:rsid w:val="00C109A9"/>
    <w:rsid w:val="00C27820"/>
    <w:rsid w:val="00C43176"/>
    <w:rsid w:val="00C50D47"/>
    <w:rsid w:val="00C614BB"/>
    <w:rsid w:val="00C706EA"/>
    <w:rsid w:val="00C708F9"/>
    <w:rsid w:val="00C838EB"/>
    <w:rsid w:val="00C871DC"/>
    <w:rsid w:val="00C934F9"/>
    <w:rsid w:val="00CA55AD"/>
    <w:rsid w:val="00CB5F04"/>
    <w:rsid w:val="00CC3301"/>
    <w:rsid w:val="00CD0D06"/>
    <w:rsid w:val="00CD660D"/>
    <w:rsid w:val="00CE1B7A"/>
    <w:rsid w:val="00CE3B5E"/>
    <w:rsid w:val="00CE4273"/>
    <w:rsid w:val="00CE58C3"/>
    <w:rsid w:val="00CF45B7"/>
    <w:rsid w:val="00D00793"/>
    <w:rsid w:val="00D00DB5"/>
    <w:rsid w:val="00D03FD0"/>
    <w:rsid w:val="00D0525E"/>
    <w:rsid w:val="00D11F60"/>
    <w:rsid w:val="00D160AE"/>
    <w:rsid w:val="00D17E9E"/>
    <w:rsid w:val="00D34FC0"/>
    <w:rsid w:val="00D37919"/>
    <w:rsid w:val="00D40FA6"/>
    <w:rsid w:val="00D46F7E"/>
    <w:rsid w:val="00D51EAF"/>
    <w:rsid w:val="00D56F33"/>
    <w:rsid w:val="00D64197"/>
    <w:rsid w:val="00D756B9"/>
    <w:rsid w:val="00D851E5"/>
    <w:rsid w:val="00D945F3"/>
    <w:rsid w:val="00D96D59"/>
    <w:rsid w:val="00DC5CD8"/>
    <w:rsid w:val="00DC7741"/>
    <w:rsid w:val="00DC7A43"/>
    <w:rsid w:val="00DD0C5C"/>
    <w:rsid w:val="00DD2D10"/>
    <w:rsid w:val="00DD2E9E"/>
    <w:rsid w:val="00DE79DA"/>
    <w:rsid w:val="00E0189A"/>
    <w:rsid w:val="00E02A58"/>
    <w:rsid w:val="00E02D4B"/>
    <w:rsid w:val="00E2126A"/>
    <w:rsid w:val="00E2413F"/>
    <w:rsid w:val="00E374B2"/>
    <w:rsid w:val="00E46B85"/>
    <w:rsid w:val="00E47BC5"/>
    <w:rsid w:val="00E5161E"/>
    <w:rsid w:val="00E52FA0"/>
    <w:rsid w:val="00E63C94"/>
    <w:rsid w:val="00E65693"/>
    <w:rsid w:val="00E7147C"/>
    <w:rsid w:val="00E71FC1"/>
    <w:rsid w:val="00E86806"/>
    <w:rsid w:val="00E93448"/>
    <w:rsid w:val="00E94E7C"/>
    <w:rsid w:val="00EB3946"/>
    <w:rsid w:val="00EB796C"/>
    <w:rsid w:val="00EC02DB"/>
    <w:rsid w:val="00EC4009"/>
    <w:rsid w:val="00EC53A6"/>
    <w:rsid w:val="00ED2643"/>
    <w:rsid w:val="00ED75E0"/>
    <w:rsid w:val="00EE2660"/>
    <w:rsid w:val="00EF2B1A"/>
    <w:rsid w:val="00F114EF"/>
    <w:rsid w:val="00F116CE"/>
    <w:rsid w:val="00F233FB"/>
    <w:rsid w:val="00F25997"/>
    <w:rsid w:val="00F30EF4"/>
    <w:rsid w:val="00F31BF1"/>
    <w:rsid w:val="00F359E2"/>
    <w:rsid w:val="00F37FEB"/>
    <w:rsid w:val="00F44D11"/>
    <w:rsid w:val="00F51838"/>
    <w:rsid w:val="00F571CC"/>
    <w:rsid w:val="00F6387D"/>
    <w:rsid w:val="00F65438"/>
    <w:rsid w:val="00F65B90"/>
    <w:rsid w:val="00F733B8"/>
    <w:rsid w:val="00F946A4"/>
    <w:rsid w:val="00F94A02"/>
    <w:rsid w:val="00FA6930"/>
    <w:rsid w:val="00FB509F"/>
    <w:rsid w:val="00FC398A"/>
    <w:rsid w:val="00FD32B8"/>
    <w:rsid w:val="00FD4FA0"/>
    <w:rsid w:val="00FE4605"/>
    <w:rsid w:val="00FE5A37"/>
    <w:rsid w:val="00FE5DCC"/>
    <w:rsid w:val="00FF2F4E"/>
    <w:rsid w:val="00FF37DD"/>
    <w:rsid w:val="00FF6248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39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C713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HTML">
    <w:name w:val="HTML Preformatted"/>
    <w:basedOn w:val="a2"/>
    <w:link w:val="HTML0"/>
    <w:uiPriority w:val="99"/>
    <w:semiHidden/>
    <w:unhideWhenUsed/>
    <w:rsid w:val="00FF624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FF6248"/>
    <w:rPr>
      <w:rFonts w:ascii="Consolas" w:hAnsi="Consolas"/>
      <w:sz w:val="20"/>
      <w:szCs w:val="20"/>
    </w:rPr>
  </w:style>
  <w:style w:type="paragraph" w:styleId="aff3">
    <w:name w:val="No Spacing"/>
    <w:uiPriority w:val="1"/>
    <w:qFormat/>
    <w:rsid w:val="00F65438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8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BB426-831D-4143-8425-3D74BEB78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2151</TotalTime>
  <Pages>29</Pages>
  <Words>4589</Words>
  <Characters>26161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Вадим Колосов</cp:lastModifiedBy>
  <cp:revision>266</cp:revision>
  <cp:lastPrinted>2025-12-03T08:29:00Z</cp:lastPrinted>
  <dcterms:created xsi:type="dcterms:W3CDTF">2025-10-28T05:33:00Z</dcterms:created>
  <dcterms:modified xsi:type="dcterms:W3CDTF">2025-12-03T23:36:00Z</dcterms:modified>
</cp:coreProperties>
</file>